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532767125"/>
        <w:docPartObj>
          <w:docPartGallery w:val="Cover Pages"/>
          <w:docPartUnique/>
        </w:docPartObj>
      </w:sdtPr>
      <w:sdtEndPr/>
      <w:sdtContent>
        <w:p w14:paraId="0E757A55" w14:textId="77777777" w:rsidR="00805839" w:rsidRPr="004C5E65" w:rsidRDefault="0075512F" w:rsidP="00F874BD">
          <w:r w:rsidRPr="004C5E65">
            <w:rPr>
              <w:noProof/>
            </w:rPr>
            <mc:AlternateContent>
              <mc:Choice Requires="wps">
                <w:drawing>
                  <wp:anchor distT="0" distB="0" distL="114300" distR="114300" simplePos="0" relativeHeight="251652608" behindDoc="0" locked="0" layoutInCell="1" allowOverlap="1" wp14:anchorId="226C578D" wp14:editId="31677266">
                    <wp:simplePos x="0" y="0"/>
                    <wp:positionH relativeFrom="page">
                      <wp:align>right</wp:align>
                    </wp:positionH>
                    <wp:positionV relativeFrom="page">
                      <wp:align>bottom</wp:align>
                    </wp:positionV>
                    <wp:extent cx="8019872" cy="10820400"/>
                    <wp:effectExtent l="0" t="0" r="635" b="0"/>
                    <wp:wrapNone/>
                    <wp:docPr id="8" name="Rechthoek 8"/>
                    <wp:cNvGraphicFramePr/>
                    <a:graphic xmlns:a="http://schemas.openxmlformats.org/drawingml/2006/main">
                      <a:graphicData uri="http://schemas.microsoft.com/office/word/2010/wordprocessingShape">
                        <wps:wsp>
                          <wps:cNvSpPr/>
                          <wps:spPr>
                            <a:xfrm>
                              <a:off x="0" y="0"/>
                              <a:ext cx="8019872" cy="10820400"/>
                            </a:xfrm>
                            <a:prstGeom prst="rect">
                              <a:avLst/>
                            </a:prstGeom>
                            <a:blipFill>
                              <a:blip r:embed="rId13" cstate="print">
                                <a:extLst>
                                  <a:ext uri="{28A0092B-C50C-407E-A947-70E740481C1C}">
                                    <a14:useLocalDpi xmlns:a14="http://schemas.microsoft.com/office/drawing/2010/main" val="0"/>
                                  </a:ext>
                                </a:extLst>
                              </a:blip>
                              <a:stretch>
                                <a:fillRect/>
                              </a:stretch>
                            </a:blip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0207F" id="Rechthoek 8" o:spid="_x0000_s1026" style="position:absolute;margin-left:580.3pt;margin-top:0;width:631.5pt;height:852pt;z-index:251652608;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&#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" stroked="f" strokeweight="1pt">
                    <v:fill r:id="rId14" o:title="" recolor="t" rotate="t" type="frame"/>
                    <w10:wrap anchorx="page" anchory="page"/>
                  </v:rect>
                </w:pict>
              </mc:Fallback>
            </mc:AlternateContent>
          </w:r>
          <w:r w:rsidR="00681271" w:rsidRPr="004C5E65">
            <w:rPr>
              <w:noProof/>
            </w:rPr>
            <mc:AlternateContent>
              <mc:Choice Requires="wps">
                <w:drawing>
                  <wp:anchor distT="0" distB="0" distL="114300" distR="114300" simplePos="0" relativeHeight="251664896" behindDoc="0" locked="0" layoutInCell="1" allowOverlap="1" wp14:anchorId="689C730B" wp14:editId="54F64B7B">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14:paraId="2E5EE718" w14:textId="77777777" w:rsidR="00805839" w:rsidRPr="004C5E65" w:rsidRDefault="00805839" w:rsidP="00F874BD">
                                <w:r w:rsidRPr="004C5E65">
                                  <w:t>www.infosupport.</w:t>
                                </w:r>
                                <w:r w:rsidR="00681271" w:rsidRPr="004C5E65">
                                  <w: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9C730B" id="_x0000_t202" coordsize="21600,21600" o:spt="202" path="m,l,21600r21600,l21600,xe">
                    <v:stroke joinstyle="miter"/>
                    <v:path gradientshapeok="t" o:connecttype="rect"/>
                  </v:shapetype>
                  <v:shape id="Tekstvak 7" o:spid="_x0000_s1026" type="#_x0000_t202" style="position:absolute;left:0;text-align:left;margin-left:540pt;margin-top:0;width:55.85pt;height:227.8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" filled="f" stroked="f" strokeweight=".5pt">
                    <v:textbox style="layout-flow:vertical;mso-layout-flow-alt:bottom-to-top">
                      <w:txbxContent>
                        <w:p w14:paraId="2E5EE718" w14:textId="77777777" w:rsidR="00805839" w:rsidRPr="004C5E65" w:rsidRDefault="00805839" w:rsidP="00F874BD">
                          <w:r w:rsidRPr="004C5E65">
                            <w:t>www.infosupport.</w:t>
                          </w:r>
                          <w:r w:rsidR="00681271" w:rsidRPr="004C5E65">
                            <w:t>com</w:t>
                          </w:r>
                        </w:p>
                      </w:txbxContent>
                    </v:textbox>
                    <w10:wrap anchorx="page" anchory="page"/>
                  </v:shape>
                </w:pict>
              </mc:Fallback>
            </mc:AlternateContent>
          </w:r>
          <w:r w:rsidR="00805839" w:rsidRPr="004C5E65">
            <w:rPr>
              <w:noProof/>
            </w:rPr>
            <w:drawing>
              <wp:anchor distT="0" distB="0" distL="114300" distR="114300" simplePos="0" relativeHeight="251661824" behindDoc="0" locked="0" layoutInCell="1" allowOverlap="1" wp14:anchorId="07BA8966" wp14:editId="1A35CE1F">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p>
        <w:p w14:paraId="4BE2B983" w14:textId="77777777" w:rsidR="00805839" w:rsidRPr="004C5E65" w:rsidRDefault="00805839" w:rsidP="00F874BD">
          <w:r w:rsidRPr="004C5E65">
            <w:rPr>
              <w:noProof/>
            </w:rPr>
            <mc:AlternateContent>
              <mc:Choice Requires="wps">
                <w:drawing>
                  <wp:anchor distT="0" distB="0" distL="114300" distR="114300" simplePos="0" relativeHeight="251667968" behindDoc="0" locked="0" layoutInCell="1" allowOverlap="1" wp14:anchorId="1D313A5B" wp14:editId="0498664A">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14:paraId="2FE5C45B" w14:textId="77777777" w:rsidR="00805839" w:rsidRPr="004C5E65" w:rsidRDefault="00805839" w:rsidP="00F874BD">
                                <w:pPr>
                                  <w:pStyle w:val="Title"/>
                                  <w:rPr>
                                    <w:color w:val="FFFFFF" w:themeColor="background1"/>
                                  </w:rPr>
                                </w:pPr>
                                <w:r w:rsidRPr="004C5E65">
                                  <w:rPr>
                                    <w:color w:val="FFFFFF" w:themeColor="background1"/>
                                  </w:rPr>
                                  <w:t>Rapport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313A5B" id="Tekstvak 9" o:spid="_x0000_s1027" type="#_x0000_t202" style="position:absolute;left:0;text-align:left;margin-left:3.6pt;margin-top:7.55pt;width:376.15pt;height:1in;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" filled="f" stroked="f" strokeweight=".5pt">
                    <v:textbox>
                      <w:txbxContent>
                        <w:p w14:paraId="2FE5C45B" w14:textId="77777777" w:rsidR="00805839" w:rsidRPr="004C5E65" w:rsidRDefault="00805839" w:rsidP="00F874BD">
                          <w:pPr>
                            <w:pStyle w:val="Title"/>
                            <w:rPr>
                              <w:color w:val="FFFFFF" w:themeColor="background1"/>
                            </w:rPr>
                          </w:pPr>
                          <w:r w:rsidRPr="004C5E65">
                            <w:rPr>
                              <w:color w:val="FFFFFF" w:themeColor="background1"/>
                            </w:rPr>
                            <w:t>Rapport</w:t>
                          </w:r>
                        </w:p>
                      </w:txbxContent>
                    </v:textbox>
                  </v:shape>
                </w:pict>
              </mc:Fallback>
            </mc:AlternateContent>
          </w:r>
        </w:p>
        <w:p w14:paraId="53F3BDFD" w14:textId="77777777" w:rsidR="00805839" w:rsidRPr="004C5E65" w:rsidRDefault="00805839" w:rsidP="00F874BD"/>
        <w:p w14:paraId="48CC8639" w14:textId="77777777" w:rsidR="00805839" w:rsidRPr="004C5E65" w:rsidRDefault="00805839" w:rsidP="00F874BD"/>
        <w:p w14:paraId="69462773" w14:textId="77777777" w:rsidR="00805839" w:rsidRPr="004C5E65" w:rsidRDefault="00805839" w:rsidP="00F874BD"/>
        <w:p w14:paraId="43645273" w14:textId="77777777" w:rsidR="00805839" w:rsidRPr="004C5E65" w:rsidRDefault="00805839" w:rsidP="00F874BD"/>
        <w:p w14:paraId="7ABBE04A" w14:textId="77777777" w:rsidR="00805839" w:rsidRPr="004C5E65" w:rsidRDefault="00805839" w:rsidP="00F874BD"/>
        <w:p w14:paraId="149860E9" w14:textId="77777777" w:rsidR="00805839" w:rsidRPr="004C5E65" w:rsidRDefault="00805839" w:rsidP="00F874BD"/>
        <w:p w14:paraId="34CA7F05" w14:textId="77777777" w:rsidR="00805839" w:rsidRPr="004C5E65" w:rsidRDefault="00805839" w:rsidP="00F874BD"/>
        <w:p w14:paraId="5777BB61" w14:textId="77777777" w:rsidR="00805839" w:rsidRPr="004C5E65" w:rsidRDefault="00805839" w:rsidP="00F874BD"/>
        <w:p w14:paraId="275C6CE7" w14:textId="77777777" w:rsidR="00805839" w:rsidRPr="004C5E65" w:rsidRDefault="00805839" w:rsidP="00F874BD"/>
        <w:p w14:paraId="1FCAACA4" w14:textId="77777777" w:rsidR="00805839" w:rsidRPr="004C5E65" w:rsidRDefault="00805839" w:rsidP="00F874BD"/>
        <w:p w14:paraId="3D4DD76F" w14:textId="77777777" w:rsidR="00805839" w:rsidRPr="004C5E65" w:rsidRDefault="00805839" w:rsidP="00F874BD"/>
        <w:p w14:paraId="6E4E9E94" w14:textId="77777777" w:rsidR="00805839" w:rsidRPr="004C5E65" w:rsidRDefault="00805839" w:rsidP="00F874BD"/>
        <w:p w14:paraId="59268B20" w14:textId="77777777" w:rsidR="00805839" w:rsidRPr="004C5E65" w:rsidRDefault="00805839" w:rsidP="00F874BD"/>
        <w:p w14:paraId="36B4321A" w14:textId="77777777" w:rsidR="00805839" w:rsidRPr="004C5E65" w:rsidRDefault="00805839" w:rsidP="00F874BD"/>
        <w:p w14:paraId="39F2E35E" w14:textId="77777777" w:rsidR="00805839" w:rsidRPr="004C5E65" w:rsidRDefault="00805839" w:rsidP="00F874BD">
          <w:r w:rsidRPr="004C5E65">
            <w:rPr>
              <w:noProof/>
            </w:rPr>
            <w:drawing>
              <wp:anchor distT="0" distB="0" distL="114300" distR="114300" simplePos="0" relativeHeight="251658752" behindDoc="0" locked="0" layoutInCell="1" allowOverlap="1" wp14:anchorId="6598E552" wp14:editId="35A25CB9">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4C5E65">
            <w:rPr>
              <w:noProof/>
            </w:rPr>
            <w:drawing>
              <wp:anchor distT="0" distB="0" distL="114300" distR="114300" simplePos="0" relativeHeight="251655680" behindDoc="0" locked="0" layoutInCell="1" allowOverlap="1" wp14:anchorId="30CBE832" wp14:editId="1997887A">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96DAC541-7B7A-43D3-8B79-37D633B846F1}">
                              <asvg:svgBlip xmlns:asvg="http://schemas.microsoft.com/office/drawing/2016/SVG/main" r:embed="rId20"/>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095169" w14:textId="77777777" w:rsidR="00805839" w:rsidRPr="004C5E65" w:rsidRDefault="0075512F" w:rsidP="00F874BD">
          <w:r w:rsidRPr="004C5E65">
            <w:rPr>
              <w:noProof/>
            </w:rPr>
            <mc:AlternateContent>
              <mc:Choice Requires="wps">
                <w:drawing>
                  <wp:anchor distT="0" distB="0" distL="114300" distR="114300" simplePos="0" relativeHeight="251671040" behindDoc="0" locked="0" layoutInCell="1" allowOverlap="1" wp14:anchorId="655B80A4" wp14:editId="026308FF">
                    <wp:simplePos x="0" y="0"/>
                    <wp:positionH relativeFrom="page">
                      <wp:posOffset>1942465</wp:posOffset>
                    </wp:positionH>
                    <wp:positionV relativeFrom="page">
                      <wp:posOffset>6423660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73CB439290994F68A529D60D493A4188"/>
                                  </w:placeholder>
                                  <w:dataBinding w:prefixMappings="xmlns:ns0='http://purl.org/dc/elements/1.1/' xmlns:ns1='http://schemas.openxmlformats.org/package/2006/metadata/core-properties' " w:xpath="/ns1:coreProperties[1]/ns0:title[1]" w:storeItemID="{6C3C8BC8-F283-45AE-878A-BAB7291924A1}"/>
                                  <w:text/>
                                </w:sdtPr>
                                <w:sdtEndPr/>
                                <w:sdtContent>
                                  <w:p w14:paraId="570FCA3D" w14:textId="150DFE58" w:rsidR="00805839" w:rsidRPr="004C5E65" w:rsidRDefault="007430E9" w:rsidP="00F874BD">
                                    <w:pPr>
                                      <w:pStyle w:val="Title"/>
                                      <w:rPr>
                                        <w:color w:val="FFFFFF" w:themeColor="background1"/>
                                      </w:rPr>
                                    </w:pPr>
                                    <w:r w:rsidRPr="004C5E65">
                                      <w:rPr>
                                        <w:color w:val="FFFFFF" w:themeColor="background1"/>
                                      </w:rPr>
                                      <w:t>Survey Report</w:t>
                                    </w:r>
                                  </w:p>
                                </w:sdtContent>
                              </w:sdt>
                              <w:sdt>
                                <w:sdtPr>
                                  <w:rPr>
                                    <w:color w:val="FFFFFF" w:themeColor="background1"/>
                                  </w:rPr>
                                  <w:alias w:val="Onderwerp"/>
                                  <w:tag w:val=""/>
                                  <w:id w:val="-551696347"/>
                                  <w:placeholder>
                                    <w:docPart w:val="FE7F88C5C063404FB3FCD26F955417DA"/>
                                  </w:placeholder>
                                  <w:dataBinding w:prefixMappings="xmlns:ns0='http://purl.org/dc/elements/1.1/' xmlns:ns1='http://schemas.openxmlformats.org/package/2006/metadata/core-properties' " w:xpath="/ns1:coreProperties[1]/ns0:subject[1]" w:storeItemID="{6C3C8BC8-F283-45AE-878A-BAB7291924A1}"/>
                                  <w:text/>
                                </w:sdtPr>
                                <w:sdtEndPr/>
                                <w:sdtContent>
                                  <w:p w14:paraId="734DA33E" w14:textId="3EF7E6DD" w:rsidR="00805839" w:rsidRPr="004C5E65" w:rsidRDefault="007430E9" w:rsidP="00F874BD">
                                    <w:pPr>
                                      <w:pStyle w:val="Subtitle"/>
                                      <w:rPr>
                                        <w:color w:val="FFFFFF" w:themeColor="background1"/>
                                      </w:rPr>
                                    </w:pPr>
                                    <w:r w:rsidRPr="004C5E65">
                                      <w:rPr>
                                        <w:color w:val="FFFFFF" w:themeColor="background1"/>
                                      </w:rPr>
                                      <w:t>Azure Pipelines DX Survey</w:t>
                                    </w:r>
                                  </w:p>
                                </w:sdtContent>
                              </w:sdt>
                              <w:p w14:paraId="047C6BA0" w14:textId="27289F7C" w:rsidR="00805839" w:rsidRPr="004C5E65" w:rsidRDefault="00D13DA8" w:rsidP="00F874BD">
                                <w:pPr>
                                  <w:rPr>
                                    <w:color w:val="FFFFFF" w:themeColor="background1"/>
                                  </w:rPr>
                                </w:pPr>
                                <w:sdt>
                                  <w:sdtPr>
                                    <w:rPr>
                                      <w:color w:val="FFFFFF" w:themeColor="background1"/>
                                    </w:rPr>
                                    <w:alias w:val="Auteur"/>
                                    <w:tag w:val=""/>
                                    <w:id w:val="-1517603666"/>
                                    <w:placeholder>
                                      <w:docPart w:val="8F6A1794E05D47288B88172BC179B5A6"/>
                                    </w:placeholder>
                                    <w:dataBinding w:prefixMappings="xmlns:ns0='http://purl.org/dc/elements/1.1/' xmlns:ns1='http://schemas.openxmlformats.org/package/2006/metadata/core-properties' " w:xpath="/ns1:coreProperties[1]/ns0:creator[1]" w:storeItemID="{6C3C8BC8-F283-45AE-878A-BAB7291924A1}"/>
                                    <w:text/>
                                  </w:sdtPr>
                                  <w:sdtEndPr/>
                                  <w:sdtContent>
                                    <w:r w:rsidR="007430E9" w:rsidRPr="004C5E65">
                                      <w:rPr>
                                        <w:color w:val="FFFFFF" w:themeColor="background1"/>
                                      </w:rPr>
                                      <w:t>Serggio Pizzella</w:t>
                                    </w:r>
                                  </w:sdtContent>
                                </w:sdt>
                              </w:p>
                              <w:sdt>
                                <w:sdtPr>
                                  <w:rPr>
                                    <w:color w:val="FFFFFF" w:themeColor="background1"/>
                                  </w:rPr>
                                  <w:alias w:val="Publicatiedatum"/>
                                  <w:tag w:val=""/>
                                  <w:id w:val="1319770433"/>
                                  <w:placeholder>
                                    <w:docPart w:val="D8E6D051C806433E97173C3C52258E9C"/>
                                  </w:placeholder>
                                  <w:dataBinding w:prefixMappings="xmlns:ns0='http://schemas.microsoft.com/office/2006/coverPageProps' " w:xpath="/ns0:CoverPageProperties[1]/ns0:PublishDate[1]" w:storeItemID="{55AF091B-3C7A-41E3-B477-F2FDAA23CFDA}"/>
                                  <w:date>
                                    <w:dateFormat w:val="d MMMM yyyy"/>
                                    <w:lid w:val="nl-NL"/>
                                    <w:storeMappedDataAs w:val="date"/>
                                    <w:calendar w:val="gregorian"/>
                                  </w:date>
                                </w:sdtPr>
                                <w:sdtEndPr/>
                                <w:sdtContent>
                                  <w:p w14:paraId="34399465" w14:textId="16859CE1" w:rsidR="00805839" w:rsidRPr="004C5E65" w:rsidRDefault="003D190E" w:rsidP="00F874BD">
                                    <w:pPr>
                                      <w:rPr>
                                        <w:color w:val="FFFFFF" w:themeColor="background1"/>
                                      </w:rPr>
                                    </w:pPr>
                                    <w:r>
                                      <w:rPr>
                                        <w:color w:val="FFFFFF" w:themeColor="background1"/>
                                        <w:lang w:val="nl-NL"/>
                                      </w:rPr>
                                      <w:t xml:space="preserve">28 </w:t>
                                    </w:r>
                                    <w:proofErr w:type="spellStart"/>
                                    <w:r>
                                      <w:rPr>
                                        <w:color w:val="FFFFFF" w:themeColor="background1"/>
                                        <w:lang w:val="nl-NL"/>
                                      </w:rPr>
                                      <w:t>october</w:t>
                                    </w:r>
                                    <w:proofErr w:type="spellEnd"/>
                                    <w:r>
                                      <w:rPr>
                                        <w:color w:val="FFFFFF" w:themeColor="background1"/>
                                        <w:lang w:val="nl-NL"/>
                                      </w:rPr>
                                      <w:t xml:space="preserve"> 2024</w:t>
                                    </w:r>
                                  </w:p>
                                </w:sdtContent>
                              </w:sdt>
                              <w:sdt>
                                <w:sdtPr>
                                  <w:rPr>
                                    <w:color w:val="FFFFFF" w:themeColor="background1"/>
                                  </w:rPr>
                                  <w:id w:val="664363676"/>
                                  <w:placeholder>
                                    <w:docPart w:val="1B0453B62E1E4A1A9BA6F4E91844FD85"/>
                                  </w:placeholder>
                                  <w:dataBinding w:prefixMappings="xmlns:ns0='http://purl.org/dc/elements/1.1/' xmlns:ns1='http://schemas.openxmlformats.org/package/2006/metadata/core-properties' " w:xpath="/ns1:coreProperties[1]/ns1:contentStatus[1]" w:storeItemID="{6C3C8BC8-F283-45AE-878A-BAB7291924A1}"/>
                                  <w:comboBox w:lastValue="Draf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14:paraId="1FFEB42B" w14:textId="0A85BF85" w:rsidR="00805839" w:rsidRPr="004C5E65" w:rsidRDefault="007430E9" w:rsidP="00F874BD">
                                    <w:pPr>
                                      <w:rPr>
                                        <w:color w:val="FFFFFF" w:themeColor="background1"/>
                                      </w:rPr>
                                    </w:pPr>
                                    <w:r w:rsidRPr="004C5E65">
                                      <w:rPr>
                                        <w:color w:val="FFFFFF" w:themeColor="background1"/>
                                      </w:rPr>
                                      <w:t>Draft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B80A4" id="Tekstvak 12" o:spid="_x0000_s1028" type="#_x0000_t202" style="position:absolute;left:0;text-align:left;margin-left:152.95pt;margin-top:505.8pt;width:381.85pt;height:268.7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" filled="f" stroked="f" strokeweight=".5pt">
                    <v:textbox>
                      <w:txbxContent>
                        <w:sdt>
                          <w:sdtPr>
                            <w:rPr>
                              <w:color w:val="FFFFFF" w:themeColor="background1"/>
                            </w:rPr>
                            <w:alias w:val="Titel"/>
                            <w:tag w:val=""/>
                            <w:id w:val="165763623"/>
                            <w:placeholder>
                              <w:docPart w:val="73CB439290994F68A529D60D493A4188"/>
                            </w:placeholder>
                            <w:dataBinding w:prefixMappings="xmlns:ns0='http://purl.org/dc/elements/1.1/' xmlns:ns1='http://schemas.openxmlformats.org/package/2006/metadata/core-properties' " w:xpath="/ns1:coreProperties[1]/ns0:title[1]" w:storeItemID="{6C3C8BC8-F283-45AE-878A-BAB7291924A1}"/>
                            <w:text/>
                          </w:sdtPr>
                          <w:sdtEndPr/>
                          <w:sdtContent>
                            <w:p w14:paraId="570FCA3D" w14:textId="150DFE58" w:rsidR="00805839" w:rsidRPr="004C5E65" w:rsidRDefault="007430E9" w:rsidP="00F874BD">
                              <w:pPr>
                                <w:pStyle w:val="Title"/>
                                <w:rPr>
                                  <w:color w:val="FFFFFF" w:themeColor="background1"/>
                                </w:rPr>
                              </w:pPr>
                              <w:r w:rsidRPr="004C5E65">
                                <w:rPr>
                                  <w:color w:val="FFFFFF" w:themeColor="background1"/>
                                </w:rPr>
                                <w:t>Survey Report</w:t>
                              </w:r>
                            </w:p>
                          </w:sdtContent>
                        </w:sdt>
                        <w:sdt>
                          <w:sdtPr>
                            <w:rPr>
                              <w:color w:val="FFFFFF" w:themeColor="background1"/>
                            </w:rPr>
                            <w:alias w:val="Onderwerp"/>
                            <w:tag w:val=""/>
                            <w:id w:val="-551696347"/>
                            <w:placeholder>
                              <w:docPart w:val="FE7F88C5C063404FB3FCD26F955417DA"/>
                            </w:placeholder>
                            <w:dataBinding w:prefixMappings="xmlns:ns0='http://purl.org/dc/elements/1.1/' xmlns:ns1='http://schemas.openxmlformats.org/package/2006/metadata/core-properties' " w:xpath="/ns1:coreProperties[1]/ns0:subject[1]" w:storeItemID="{6C3C8BC8-F283-45AE-878A-BAB7291924A1}"/>
                            <w:text/>
                          </w:sdtPr>
                          <w:sdtEndPr/>
                          <w:sdtContent>
                            <w:p w14:paraId="734DA33E" w14:textId="3EF7E6DD" w:rsidR="00805839" w:rsidRPr="004C5E65" w:rsidRDefault="007430E9" w:rsidP="00F874BD">
                              <w:pPr>
                                <w:pStyle w:val="Subtitle"/>
                                <w:rPr>
                                  <w:color w:val="FFFFFF" w:themeColor="background1"/>
                                </w:rPr>
                              </w:pPr>
                              <w:r w:rsidRPr="004C5E65">
                                <w:rPr>
                                  <w:color w:val="FFFFFF" w:themeColor="background1"/>
                                </w:rPr>
                                <w:t>Azure Pipelines DX Survey</w:t>
                              </w:r>
                            </w:p>
                          </w:sdtContent>
                        </w:sdt>
                        <w:p w14:paraId="047C6BA0" w14:textId="27289F7C" w:rsidR="00805839" w:rsidRPr="004C5E65" w:rsidRDefault="00D13DA8" w:rsidP="00F874BD">
                          <w:pPr>
                            <w:rPr>
                              <w:color w:val="FFFFFF" w:themeColor="background1"/>
                            </w:rPr>
                          </w:pPr>
                          <w:sdt>
                            <w:sdtPr>
                              <w:rPr>
                                <w:color w:val="FFFFFF" w:themeColor="background1"/>
                              </w:rPr>
                              <w:alias w:val="Auteur"/>
                              <w:tag w:val=""/>
                              <w:id w:val="-1517603666"/>
                              <w:placeholder>
                                <w:docPart w:val="8F6A1794E05D47288B88172BC179B5A6"/>
                              </w:placeholder>
                              <w:dataBinding w:prefixMappings="xmlns:ns0='http://purl.org/dc/elements/1.1/' xmlns:ns1='http://schemas.openxmlformats.org/package/2006/metadata/core-properties' " w:xpath="/ns1:coreProperties[1]/ns0:creator[1]" w:storeItemID="{6C3C8BC8-F283-45AE-878A-BAB7291924A1}"/>
                              <w:text/>
                            </w:sdtPr>
                            <w:sdtEndPr/>
                            <w:sdtContent>
                              <w:r w:rsidR="007430E9" w:rsidRPr="004C5E65">
                                <w:rPr>
                                  <w:color w:val="FFFFFF" w:themeColor="background1"/>
                                </w:rPr>
                                <w:t>Serggio Pizzella</w:t>
                              </w:r>
                            </w:sdtContent>
                          </w:sdt>
                        </w:p>
                        <w:sdt>
                          <w:sdtPr>
                            <w:rPr>
                              <w:color w:val="FFFFFF" w:themeColor="background1"/>
                            </w:rPr>
                            <w:alias w:val="Publicatiedatum"/>
                            <w:tag w:val=""/>
                            <w:id w:val="1319770433"/>
                            <w:placeholder>
                              <w:docPart w:val="D8E6D051C806433E97173C3C52258E9C"/>
                            </w:placeholder>
                            <w:dataBinding w:prefixMappings="xmlns:ns0='http://schemas.microsoft.com/office/2006/coverPageProps' " w:xpath="/ns0:CoverPageProperties[1]/ns0:PublishDate[1]" w:storeItemID="{55AF091B-3C7A-41E3-B477-F2FDAA23CFDA}"/>
                            <w:date>
                              <w:dateFormat w:val="d MMMM yyyy"/>
                              <w:lid w:val="nl-NL"/>
                              <w:storeMappedDataAs w:val="date"/>
                              <w:calendar w:val="gregorian"/>
                            </w:date>
                          </w:sdtPr>
                          <w:sdtEndPr/>
                          <w:sdtContent>
                            <w:p w14:paraId="34399465" w14:textId="16859CE1" w:rsidR="00805839" w:rsidRPr="004C5E65" w:rsidRDefault="003D190E" w:rsidP="00F874BD">
                              <w:pPr>
                                <w:rPr>
                                  <w:color w:val="FFFFFF" w:themeColor="background1"/>
                                </w:rPr>
                              </w:pPr>
                              <w:r>
                                <w:rPr>
                                  <w:color w:val="FFFFFF" w:themeColor="background1"/>
                                  <w:lang w:val="nl-NL"/>
                                </w:rPr>
                                <w:t xml:space="preserve">28 </w:t>
                              </w:r>
                              <w:proofErr w:type="spellStart"/>
                              <w:r>
                                <w:rPr>
                                  <w:color w:val="FFFFFF" w:themeColor="background1"/>
                                  <w:lang w:val="nl-NL"/>
                                </w:rPr>
                                <w:t>october</w:t>
                              </w:r>
                              <w:proofErr w:type="spellEnd"/>
                              <w:r>
                                <w:rPr>
                                  <w:color w:val="FFFFFF" w:themeColor="background1"/>
                                  <w:lang w:val="nl-NL"/>
                                </w:rPr>
                                <w:t xml:space="preserve"> 2024</w:t>
                              </w:r>
                            </w:p>
                          </w:sdtContent>
                        </w:sdt>
                        <w:sdt>
                          <w:sdtPr>
                            <w:rPr>
                              <w:color w:val="FFFFFF" w:themeColor="background1"/>
                            </w:rPr>
                            <w:id w:val="664363676"/>
                            <w:placeholder>
                              <w:docPart w:val="1B0453B62E1E4A1A9BA6F4E91844FD85"/>
                            </w:placeholder>
                            <w:dataBinding w:prefixMappings="xmlns:ns0='http://purl.org/dc/elements/1.1/' xmlns:ns1='http://schemas.openxmlformats.org/package/2006/metadata/core-properties' " w:xpath="/ns1:coreProperties[1]/ns1:contentStatus[1]" w:storeItemID="{6C3C8BC8-F283-45AE-878A-BAB7291924A1}"/>
                            <w:comboBox w:lastValue="Draf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14:paraId="1FFEB42B" w14:textId="0A85BF85" w:rsidR="00805839" w:rsidRPr="004C5E65" w:rsidRDefault="007430E9" w:rsidP="00F874BD">
                              <w:pPr>
                                <w:rPr>
                                  <w:color w:val="FFFFFF" w:themeColor="background1"/>
                                </w:rPr>
                              </w:pPr>
                              <w:r w:rsidRPr="004C5E65">
                                <w:rPr>
                                  <w:color w:val="FFFFFF" w:themeColor="background1"/>
                                </w:rPr>
                                <w:t>Draft</w:t>
                              </w:r>
                            </w:p>
                          </w:sdtContent>
                        </w:sdt>
                      </w:txbxContent>
                    </v:textbox>
                    <w10:wrap anchorx="page" anchory="page"/>
                  </v:shape>
                </w:pict>
              </mc:Fallback>
            </mc:AlternateContent>
          </w:r>
          <w:r w:rsidR="00805839" w:rsidRPr="004C5E65">
            <w:br w:type="page"/>
          </w:r>
        </w:p>
      </w:sdtContent>
    </w:sdt>
    <w:p w14:paraId="1E84EED5" w14:textId="77777777" w:rsidR="00891492" w:rsidRPr="004C5E65" w:rsidRDefault="00891492" w:rsidP="00F874BD"/>
    <w:p w14:paraId="6CCB1201" w14:textId="77777777" w:rsidR="00891492" w:rsidRPr="004C5E65" w:rsidRDefault="00C10460" w:rsidP="00F874BD">
      <w:r w:rsidRPr="004C5E65">
        <w:rPr>
          <w:noProof/>
        </w:rPr>
        <mc:AlternateContent>
          <mc:Choice Requires="wps">
            <w:drawing>
              <wp:anchor distT="0" distB="0" distL="180340" distR="180340" simplePos="0" relativeHeight="251649536" behindDoc="0" locked="0" layoutInCell="1" allowOverlap="1" wp14:anchorId="2C5CC3F4" wp14:editId="7DD62CA6">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14:paraId="4313DFB2" w14:textId="77777777" w:rsidR="0034488D" w:rsidRPr="004E25E7" w:rsidRDefault="0034488D" w:rsidP="007430E9">
                            <w:pPr>
                              <w:pStyle w:val="NoSpacing"/>
                              <w:rPr>
                                <w:lang w:val="nl-NL"/>
                              </w:rPr>
                            </w:pPr>
                            <w:r w:rsidRPr="004E25E7">
                              <w:rPr>
                                <w:lang w:val="nl-NL"/>
                              </w:rPr>
                              <w:t>Info Support B.V.</w:t>
                            </w:r>
                          </w:p>
                          <w:p w14:paraId="6C798CCC" w14:textId="77777777" w:rsidR="0034488D" w:rsidRPr="004E25E7" w:rsidRDefault="0034488D" w:rsidP="007430E9">
                            <w:pPr>
                              <w:pStyle w:val="NoSpacing"/>
                              <w:rPr>
                                <w:lang w:val="nl-NL"/>
                              </w:rPr>
                            </w:pPr>
                          </w:p>
                          <w:p w14:paraId="0E1B65D9" w14:textId="77777777" w:rsidR="0034488D" w:rsidRPr="004E25E7" w:rsidRDefault="0034488D" w:rsidP="007430E9">
                            <w:pPr>
                              <w:pStyle w:val="NoSpacing"/>
                              <w:rPr>
                                <w:lang w:val="nl-NL"/>
                              </w:rPr>
                            </w:pPr>
                            <w:r w:rsidRPr="004E25E7">
                              <w:rPr>
                                <w:lang w:val="nl-NL"/>
                              </w:rPr>
                              <w:t>Kruisboog 42</w:t>
                            </w:r>
                          </w:p>
                          <w:p w14:paraId="4C1EF37F" w14:textId="77777777" w:rsidR="0034488D" w:rsidRPr="004E25E7" w:rsidRDefault="0034488D" w:rsidP="007430E9">
                            <w:pPr>
                              <w:pStyle w:val="NoSpacing"/>
                              <w:rPr>
                                <w:lang w:val="nl-NL"/>
                              </w:rPr>
                            </w:pPr>
                            <w:r w:rsidRPr="004E25E7">
                              <w:rPr>
                                <w:lang w:val="nl-NL"/>
                              </w:rPr>
                              <w:t>3905 TG Veenendaal (NL)</w:t>
                            </w:r>
                          </w:p>
                          <w:p w14:paraId="5A703BC8" w14:textId="77777777" w:rsidR="0034488D" w:rsidRPr="004E25E7" w:rsidRDefault="0034488D" w:rsidP="007430E9">
                            <w:pPr>
                              <w:pStyle w:val="NoSpacing"/>
                              <w:rPr>
                                <w:lang w:val="nl-NL"/>
                              </w:rPr>
                            </w:pPr>
                            <w:r w:rsidRPr="004E25E7">
                              <w:rPr>
                                <w:lang w:val="nl-NL"/>
                              </w:rPr>
                              <w:t>www.infosupport.com</w:t>
                            </w:r>
                          </w:p>
                          <w:p w14:paraId="1EB25009" w14:textId="77777777" w:rsidR="0034488D" w:rsidRPr="004E25E7" w:rsidRDefault="0034488D" w:rsidP="007430E9">
                            <w:pPr>
                              <w:pStyle w:val="NoSpacing"/>
                              <w:rPr>
                                <w:lang w:val="nl-NL"/>
                              </w:rPr>
                            </w:pPr>
                          </w:p>
                          <w:p w14:paraId="39B51DB8" w14:textId="77777777" w:rsidR="0034488D" w:rsidRPr="004E25E7" w:rsidRDefault="0034488D" w:rsidP="007430E9">
                            <w:pPr>
                              <w:pStyle w:val="NoSpacing"/>
                              <w:rPr>
                                <w:lang w:val="nl-NL"/>
                              </w:rPr>
                            </w:pPr>
                            <w:proofErr w:type="spellStart"/>
                            <w:r w:rsidRPr="004E25E7">
                              <w:rPr>
                                <w:lang w:val="nl-NL"/>
                              </w:rPr>
                              <w:t>K.v.K</w:t>
                            </w:r>
                            <w:proofErr w:type="spellEnd"/>
                            <w:r w:rsidRPr="004E25E7">
                              <w:rPr>
                                <w:lang w:val="nl-NL"/>
                              </w:rPr>
                              <w:t xml:space="preserve"> 3013 5370</w:t>
                            </w:r>
                          </w:p>
                          <w:p w14:paraId="7441FB60" w14:textId="77777777" w:rsidR="0034488D" w:rsidRPr="004C5E65" w:rsidRDefault="0034488D" w:rsidP="007430E9">
                            <w:pPr>
                              <w:pStyle w:val="NoSpacing"/>
                            </w:pPr>
                            <w:r w:rsidRPr="004C5E65">
                              <w:t>BTW NL8062.30.277B01</w:t>
                            </w:r>
                          </w:p>
                          <w:p w14:paraId="2255826B" w14:textId="77777777" w:rsidR="0034488D" w:rsidRPr="004C5E65" w:rsidRDefault="0034488D" w:rsidP="007430E9">
                            <w:pPr>
                              <w:pStyle w:val="NoSpacing"/>
                            </w:pPr>
                            <w:r w:rsidRPr="004C5E65">
                              <w:t>IBAN NL92 RABO 0305 9528 89</w:t>
                            </w:r>
                          </w:p>
                          <w:p w14:paraId="4579161E" w14:textId="77777777" w:rsidR="0034488D" w:rsidRPr="004E25E7" w:rsidRDefault="0034488D" w:rsidP="007430E9">
                            <w:pPr>
                              <w:pStyle w:val="NoSpacing"/>
                              <w:rPr>
                                <w:lang w:val="nl-NL"/>
                              </w:rPr>
                            </w:pPr>
                            <w:r w:rsidRPr="004E25E7">
                              <w:rPr>
                                <w:lang w:val="nl-NL"/>
                              </w:rPr>
                              <w:t>BIC RABONL2U</w:t>
                            </w:r>
                          </w:p>
                          <w:p w14:paraId="51524F2B" w14:textId="77777777" w:rsidR="0034488D" w:rsidRPr="004E25E7" w:rsidRDefault="0034488D" w:rsidP="007430E9">
                            <w:pPr>
                              <w:pStyle w:val="NoSpacing"/>
                              <w:rPr>
                                <w:lang w:val="nl-NL"/>
                              </w:rPr>
                            </w:pPr>
                          </w:p>
                          <w:p w14:paraId="5DB40F64" w14:textId="77777777" w:rsidR="0034488D" w:rsidRPr="004E25E7" w:rsidRDefault="0034488D" w:rsidP="007430E9">
                            <w:pPr>
                              <w:pStyle w:val="NoSpacing"/>
                              <w:rPr>
                                <w:lang w:val="nl-NL"/>
                              </w:rPr>
                            </w:pPr>
                            <w:r w:rsidRPr="004E25E7">
                              <w:rPr>
                                <w:lang w:val="nl-NL"/>
                              </w:rPr>
                              <w:t>Hoofdkantoor</w:t>
                            </w:r>
                          </w:p>
                          <w:p w14:paraId="5FBF694F" w14:textId="77777777" w:rsidR="0034488D" w:rsidRPr="004E25E7" w:rsidRDefault="0034488D" w:rsidP="007430E9">
                            <w:pPr>
                              <w:pStyle w:val="NoSpacing"/>
                              <w:rPr>
                                <w:lang w:val="nl-NL"/>
                              </w:rPr>
                            </w:pPr>
                            <w:r w:rsidRPr="004E25E7">
                              <w:rPr>
                                <w:lang w:val="nl-NL"/>
                              </w:rPr>
                              <w:t>Tel. +31(0)318 - 55 20 20</w:t>
                            </w:r>
                          </w:p>
                          <w:p w14:paraId="4D37F0D0" w14:textId="77777777" w:rsidR="0034488D" w:rsidRPr="004E25E7" w:rsidRDefault="0034488D" w:rsidP="007430E9">
                            <w:pPr>
                              <w:pStyle w:val="NoSpacing"/>
                              <w:rPr>
                                <w:lang w:val="nl-NL"/>
                              </w:rPr>
                            </w:pPr>
                            <w:r w:rsidRPr="004E25E7">
                              <w:rPr>
                                <w:lang w:val="nl-NL"/>
                              </w:rPr>
                              <w:t>info.nl@infosupport.com</w:t>
                            </w:r>
                          </w:p>
                          <w:p w14:paraId="761E31BA" w14:textId="77777777" w:rsidR="0034488D" w:rsidRPr="004E25E7" w:rsidRDefault="0034488D" w:rsidP="007430E9">
                            <w:pPr>
                              <w:pStyle w:val="NoSpacing"/>
                              <w:rPr>
                                <w:lang w:val="nl-NL"/>
                              </w:rPr>
                            </w:pPr>
                          </w:p>
                          <w:p w14:paraId="7F66A86C" w14:textId="77777777" w:rsidR="0034488D" w:rsidRPr="004E25E7" w:rsidRDefault="0034488D" w:rsidP="007430E9">
                            <w:pPr>
                              <w:pStyle w:val="NoSpacing"/>
                              <w:rPr>
                                <w:lang w:val="nl-NL"/>
                              </w:rPr>
                            </w:pPr>
                            <w:r w:rsidRPr="004E25E7">
                              <w:rPr>
                                <w:lang w:val="nl-NL"/>
                              </w:rPr>
                              <w:t>Kenniscentrum</w:t>
                            </w:r>
                          </w:p>
                          <w:p w14:paraId="2058412E" w14:textId="77777777" w:rsidR="0034488D" w:rsidRPr="004E25E7" w:rsidRDefault="0034488D" w:rsidP="007430E9">
                            <w:pPr>
                              <w:pStyle w:val="NoSpacing"/>
                              <w:rPr>
                                <w:lang w:val="nl-NL"/>
                              </w:rPr>
                            </w:pPr>
                            <w:r w:rsidRPr="004E25E7">
                              <w:rPr>
                                <w:lang w:val="nl-NL"/>
                              </w:rPr>
                              <w:t>Tel. +31(0)318 - 50 11 19</w:t>
                            </w:r>
                          </w:p>
                          <w:p w14:paraId="74C9449E" w14:textId="77777777" w:rsidR="0034488D" w:rsidRPr="004E25E7" w:rsidRDefault="0034488D" w:rsidP="007430E9">
                            <w:pPr>
                              <w:pStyle w:val="NoSpacing"/>
                              <w:rPr>
                                <w:lang w:val="nl-NL"/>
                              </w:rPr>
                            </w:pPr>
                            <w:r w:rsidRPr="004E25E7">
                              <w:rPr>
                                <w:lang w:val="nl-NL"/>
                              </w:rPr>
                              <w:t>training.nl@infosupport.com</w:t>
                            </w:r>
                          </w:p>
                          <w:p w14:paraId="685A6977" w14:textId="77777777" w:rsidR="00C10460" w:rsidRPr="004E25E7" w:rsidRDefault="00C10460" w:rsidP="007430E9">
                            <w:pPr>
                              <w:pStyle w:val="NoSpacing"/>
                              <w:rPr>
                                <w:lang w:val="nl-NL"/>
                              </w:rPr>
                            </w:pP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CC3F4" id="Header" o:spid="_x0000_s1029" type="#_x0000_t202" style="position:absolute;left:0;text-align:left;margin-left:106.4pt;margin-top:0;width:157.6pt;height:357.75pt;z-index:251649536;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" filled="f" stroked="f" strokeweight=".5pt">
                <v:textbox inset=",20mm,7mm">
                  <w:txbxContent>
                    <w:p w14:paraId="4313DFB2" w14:textId="77777777" w:rsidR="0034488D" w:rsidRPr="004E25E7" w:rsidRDefault="0034488D" w:rsidP="007430E9">
                      <w:pPr>
                        <w:pStyle w:val="NoSpacing"/>
                        <w:rPr>
                          <w:lang w:val="nl-NL"/>
                        </w:rPr>
                      </w:pPr>
                      <w:r w:rsidRPr="004E25E7">
                        <w:rPr>
                          <w:lang w:val="nl-NL"/>
                        </w:rPr>
                        <w:t>Info Support B.V.</w:t>
                      </w:r>
                    </w:p>
                    <w:p w14:paraId="6C798CCC" w14:textId="77777777" w:rsidR="0034488D" w:rsidRPr="004E25E7" w:rsidRDefault="0034488D" w:rsidP="007430E9">
                      <w:pPr>
                        <w:pStyle w:val="NoSpacing"/>
                        <w:rPr>
                          <w:lang w:val="nl-NL"/>
                        </w:rPr>
                      </w:pPr>
                    </w:p>
                    <w:p w14:paraId="0E1B65D9" w14:textId="77777777" w:rsidR="0034488D" w:rsidRPr="004E25E7" w:rsidRDefault="0034488D" w:rsidP="007430E9">
                      <w:pPr>
                        <w:pStyle w:val="NoSpacing"/>
                        <w:rPr>
                          <w:lang w:val="nl-NL"/>
                        </w:rPr>
                      </w:pPr>
                      <w:r w:rsidRPr="004E25E7">
                        <w:rPr>
                          <w:lang w:val="nl-NL"/>
                        </w:rPr>
                        <w:t>Kruisboog 42</w:t>
                      </w:r>
                    </w:p>
                    <w:p w14:paraId="4C1EF37F" w14:textId="77777777" w:rsidR="0034488D" w:rsidRPr="004E25E7" w:rsidRDefault="0034488D" w:rsidP="007430E9">
                      <w:pPr>
                        <w:pStyle w:val="NoSpacing"/>
                        <w:rPr>
                          <w:lang w:val="nl-NL"/>
                        </w:rPr>
                      </w:pPr>
                      <w:r w:rsidRPr="004E25E7">
                        <w:rPr>
                          <w:lang w:val="nl-NL"/>
                        </w:rPr>
                        <w:t>3905 TG Veenendaal (NL)</w:t>
                      </w:r>
                    </w:p>
                    <w:p w14:paraId="5A703BC8" w14:textId="77777777" w:rsidR="0034488D" w:rsidRPr="004E25E7" w:rsidRDefault="0034488D" w:rsidP="007430E9">
                      <w:pPr>
                        <w:pStyle w:val="NoSpacing"/>
                        <w:rPr>
                          <w:lang w:val="nl-NL"/>
                        </w:rPr>
                      </w:pPr>
                      <w:r w:rsidRPr="004E25E7">
                        <w:rPr>
                          <w:lang w:val="nl-NL"/>
                        </w:rPr>
                        <w:t>www.infosupport.com</w:t>
                      </w:r>
                    </w:p>
                    <w:p w14:paraId="1EB25009" w14:textId="77777777" w:rsidR="0034488D" w:rsidRPr="004E25E7" w:rsidRDefault="0034488D" w:rsidP="007430E9">
                      <w:pPr>
                        <w:pStyle w:val="NoSpacing"/>
                        <w:rPr>
                          <w:lang w:val="nl-NL"/>
                        </w:rPr>
                      </w:pPr>
                    </w:p>
                    <w:p w14:paraId="39B51DB8" w14:textId="77777777" w:rsidR="0034488D" w:rsidRPr="004E25E7" w:rsidRDefault="0034488D" w:rsidP="007430E9">
                      <w:pPr>
                        <w:pStyle w:val="NoSpacing"/>
                        <w:rPr>
                          <w:lang w:val="nl-NL"/>
                        </w:rPr>
                      </w:pPr>
                      <w:proofErr w:type="spellStart"/>
                      <w:r w:rsidRPr="004E25E7">
                        <w:rPr>
                          <w:lang w:val="nl-NL"/>
                        </w:rPr>
                        <w:t>K.v.K</w:t>
                      </w:r>
                      <w:proofErr w:type="spellEnd"/>
                      <w:r w:rsidRPr="004E25E7">
                        <w:rPr>
                          <w:lang w:val="nl-NL"/>
                        </w:rPr>
                        <w:t xml:space="preserve"> 3013 5370</w:t>
                      </w:r>
                    </w:p>
                    <w:p w14:paraId="7441FB60" w14:textId="77777777" w:rsidR="0034488D" w:rsidRPr="004C5E65" w:rsidRDefault="0034488D" w:rsidP="007430E9">
                      <w:pPr>
                        <w:pStyle w:val="NoSpacing"/>
                      </w:pPr>
                      <w:r w:rsidRPr="004C5E65">
                        <w:t>BTW NL8062.30.277B01</w:t>
                      </w:r>
                    </w:p>
                    <w:p w14:paraId="2255826B" w14:textId="77777777" w:rsidR="0034488D" w:rsidRPr="004C5E65" w:rsidRDefault="0034488D" w:rsidP="007430E9">
                      <w:pPr>
                        <w:pStyle w:val="NoSpacing"/>
                      </w:pPr>
                      <w:r w:rsidRPr="004C5E65">
                        <w:t>IBAN NL92 RABO 0305 9528 89</w:t>
                      </w:r>
                    </w:p>
                    <w:p w14:paraId="4579161E" w14:textId="77777777" w:rsidR="0034488D" w:rsidRPr="004E25E7" w:rsidRDefault="0034488D" w:rsidP="007430E9">
                      <w:pPr>
                        <w:pStyle w:val="NoSpacing"/>
                        <w:rPr>
                          <w:lang w:val="nl-NL"/>
                        </w:rPr>
                      </w:pPr>
                      <w:r w:rsidRPr="004E25E7">
                        <w:rPr>
                          <w:lang w:val="nl-NL"/>
                        </w:rPr>
                        <w:t>BIC RABONL2U</w:t>
                      </w:r>
                    </w:p>
                    <w:p w14:paraId="51524F2B" w14:textId="77777777" w:rsidR="0034488D" w:rsidRPr="004E25E7" w:rsidRDefault="0034488D" w:rsidP="007430E9">
                      <w:pPr>
                        <w:pStyle w:val="NoSpacing"/>
                        <w:rPr>
                          <w:lang w:val="nl-NL"/>
                        </w:rPr>
                      </w:pPr>
                    </w:p>
                    <w:p w14:paraId="5DB40F64" w14:textId="77777777" w:rsidR="0034488D" w:rsidRPr="004E25E7" w:rsidRDefault="0034488D" w:rsidP="007430E9">
                      <w:pPr>
                        <w:pStyle w:val="NoSpacing"/>
                        <w:rPr>
                          <w:lang w:val="nl-NL"/>
                        </w:rPr>
                      </w:pPr>
                      <w:r w:rsidRPr="004E25E7">
                        <w:rPr>
                          <w:lang w:val="nl-NL"/>
                        </w:rPr>
                        <w:t>Hoofdkantoor</w:t>
                      </w:r>
                    </w:p>
                    <w:p w14:paraId="5FBF694F" w14:textId="77777777" w:rsidR="0034488D" w:rsidRPr="004E25E7" w:rsidRDefault="0034488D" w:rsidP="007430E9">
                      <w:pPr>
                        <w:pStyle w:val="NoSpacing"/>
                        <w:rPr>
                          <w:lang w:val="nl-NL"/>
                        </w:rPr>
                      </w:pPr>
                      <w:r w:rsidRPr="004E25E7">
                        <w:rPr>
                          <w:lang w:val="nl-NL"/>
                        </w:rPr>
                        <w:t>Tel. +31(0)318 - 55 20 20</w:t>
                      </w:r>
                    </w:p>
                    <w:p w14:paraId="4D37F0D0" w14:textId="77777777" w:rsidR="0034488D" w:rsidRPr="004E25E7" w:rsidRDefault="0034488D" w:rsidP="007430E9">
                      <w:pPr>
                        <w:pStyle w:val="NoSpacing"/>
                        <w:rPr>
                          <w:lang w:val="nl-NL"/>
                        </w:rPr>
                      </w:pPr>
                      <w:r w:rsidRPr="004E25E7">
                        <w:rPr>
                          <w:lang w:val="nl-NL"/>
                        </w:rPr>
                        <w:t>info.nl@infosupport.com</w:t>
                      </w:r>
                    </w:p>
                    <w:p w14:paraId="761E31BA" w14:textId="77777777" w:rsidR="0034488D" w:rsidRPr="004E25E7" w:rsidRDefault="0034488D" w:rsidP="007430E9">
                      <w:pPr>
                        <w:pStyle w:val="NoSpacing"/>
                        <w:rPr>
                          <w:lang w:val="nl-NL"/>
                        </w:rPr>
                      </w:pPr>
                    </w:p>
                    <w:p w14:paraId="7F66A86C" w14:textId="77777777" w:rsidR="0034488D" w:rsidRPr="004E25E7" w:rsidRDefault="0034488D" w:rsidP="007430E9">
                      <w:pPr>
                        <w:pStyle w:val="NoSpacing"/>
                        <w:rPr>
                          <w:lang w:val="nl-NL"/>
                        </w:rPr>
                      </w:pPr>
                      <w:r w:rsidRPr="004E25E7">
                        <w:rPr>
                          <w:lang w:val="nl-NL"/>
                        </w:rPr>
                        <w:t>Kenniscentrum</w:t>
                      </w:r>
                    </w:p>
                    <w:p w14:paraId="2058412E" w14:textId="77777777" w:rsidR="0034488D" w:rsidRPr="004E25E7" w:rsidRDefault="0034488D" w:rsidP="007430E9">
                      <w:pPr>
                        <w:pStyle w:val="NoSpacing"/>
                        <w:rPr>
                          <w:lang w:val="nl-NL"/>
                        </w:rPr>
                      </w:pPr>
                      <w:r w:rsidRPr="004E25E7">
                        <w:rPr>
                          <w:lang w:val="nl-NL"/>
                        </w:rPr>
                        <w:t>Tel. +31(0)318 - 50 11 19</w:t>
                      </w:r>
                    </w:p>
                    <w:p w14:paraId="74C9449E" w14:textId="77777777" w:rsidR="0034488D" w:rsidRPr="004E25E7" w:rsidRDefault="0034488D" w:rsidP="007430E9">
                      <w:pPr>
                        <w:pStyle w:val="NoSpacing"/>
                        <w:rPr>
                          <w:lang w:val="nl-NL"/>
                        </w:rPr>
                      </w:pPr>
                      <w:r w:rsidRPr="004E25E7">
                        <w:rPr>
                          <w:lang w:val="nl-NL"/>
                        </w:rPr>
                        <w:t>training.nl@infosupport.com</w:t>
                      </w:r>
                    </w:p>
                    <w:p w14:paraId="685A6977" w14:textId="77777777" w:rsidR="00C10460" w:rsidRPr="004E25E7" w:rsidRDefault="00C10460" w:rsidP="007430E9">
                      <w:pPr>
                        <w:pStyle w:val="NoSpacing"/>
                        <w:rPr>
                          <w:lang w:val="nl-NL"/>
                        </w:rPr>
                      </w:pPr>
                    </w:p>
                  </w:txbxContent>
                </v:textbox>
                <w10:wrap type="square" anchorx="page" anchory="page"/>
              </v:shape>
            </w:pict>
          </mc:Fallback>
        </mc:AlternateContent>
      </w:r>
    </w:p>
    <w:p w14:paraId="457EAC25" w14:textId="77777777" w:rsidR="00891492" w:rsidRPr="004C5E65" w:rsidRDefault="00891492" w:rsidP="00F874BD"/>
    <w:p w14:paraId="279EE3FB" w14:textId="77777777" w:rsidR="005238E2" w:rsidRPr="004C5E65" w:rsidRDefault="005238E2" w:rsidP="00F874BD"/>
    <w:p w14:paraId="159CD42D" w14:textId="77777777" w:rsidR="005238E2" w:rsidRPr="004C5E65" w:rsidRDefault="005238E2" w:rsidP="00F874BD"/>
    <w:p w14:paraId="3C847A78" w14:textId="77777777" w:rsidR="005238E2" w:rsidRPr="004C5E65" w:rsidRDefault="005238E2" w:rsidP="00F874BD"/>
    <w:p w14:paraId="415B294E" w14:textId="77777777" w:rsidR="005238E2" w:rsidRPr="004C5E65" w:rsidRDefault="005238E2" w:rsidP="00F874BD"/>
    <w:p w14:paraId="614C7BC3" w14:textId="77777777" w:rsidR="005238E2" w:rsidRPr="004C5E65" w:rsidRDefault="005238E2" w:rsidP="00F874BD"/>
    <w:p w14:paraId="4E34CD4B" w14:textId="77777777" w:rsidR="00891492" w:rsidRPr="004C5E65" w:rsidRDefault="00891492" w:rsidP="00F874BD"/>
    <w:p w14:paraId="5AB48DD6" w14:textId="77777777" w:rsidR="005238E2" w:rsidRPr="004C5E65" w:rsidRDefault="005238E2" w:rsidP="00F874BD"/>
    <w:p w14:paraId="5BB2318B" w14:textId="77777777" w:rsidR="00891492" w:rsidRPr="004C5E65" w:rsidRDefault="00891492" w:rsidP="00F874BD"/>
    <w:p w14:paraId="5E23836D" w14:textId="77777777" w:rsidR="005238E2" w:rsidRPr="004C5E65" w:rsidRDefault="005238E2" w:rsidP="00F874BD"/>
    <w:p w14:paraId="1375D5F3" w14:textId="2A8BA2A6" w:rsidR="00891492" w:rsidRPr="004C5E65" w:rsidRDefault="00D13DA8" w:rsidP="00F874BD">
      <w:pPr>
        <w:rPr>
          <w:i/>
        </w:rPr>
      </w:pPr>
      <w:sdt>
        <w:sdtPr>
          <w:rPr>
            <w:color w:val="003865" w:themeColor="text2"/>
            <w:sz w:val="56"/>
            <w:szCs w:val="56"/>
          </w:rPr>
          <w:alias w:val="Titel"/>
          <w:tag w:val=""/>
          <w:id w:val="-798996129"/>
          <w:placeholder>
            <w:docPart w:val="238F7E786A674CB6A06B695BB8F38928"/>
          </w:placeholder>
          <w:dataBinding w:prefixMappings="xmlns:ns0='http://purl.org/dc/elements/1.1/' xmlns:ns1='http://schemas.openxmlformats.org/package/2006/metadata/core-properties' " w:xpath="/ns1:coreProperties[1]/ns0:title[1]" w:storeItemID="{6C3C8BC8-F283-45AE-878A-BAB7291924A1}"/>
          <w:text/>
        </w:sdtPr>
        <w:sdtEndPr/>
        <w:sdtContent>
          <w:r w:rsidR="007430E9" w:rsidRPr="00D01C79">
            <w:rPr>
              <w:color w:val="003865" w:themeColor="text2"/>
              <w:sz w:val="56"/>
              <w:szCs w:val="56"/>
            </w:rPr>
            <w:t>Survey Report</w:t>
          </w:r>
        </w:sdtContent>
      </w:sdt>
    </w:p>
    <w:sdt>
      <w:sdtPr>
        <w:rPr>
          <w:rStyle w:val="SubtitleChar"/>
        </w:rPr>
        <w:alias w:val="Onderwerp"/>
        <w:tag w:val=""/>
        <w:id w:val="679626401"/>
        <w:placeholder>
          <w:docPart w:val="D932023609EA49F08F4552F973FEAD76"/>
        </w:placeholder>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794DAA2D" w14:textId="0869B039" w:rsidR="007B4870" w:rsidRPr="004C5E65" w:rsidRDefault="007430E9" w:rsidP="00F874BD">
          <w:r w:rsidRPr="004C5E65">
            <w:rPr>
              <w:rStyle w:val="SubtitleChar"/>
            </w:rPr>
            <w:t>Azure Pipelines DX Survey</w:t>
          </w:r>
        </w:p>
      </w:sdtContent>
    </w:sdt>
    <w:p w14:paraId="338675C3" w14:textId="77777777" w:rsidR="00891492" w:rsidRPr="004C5E65" w:rsidRDefault="00891492" w:rsidP="00F874BD"/>
    <w:tbl>
      <w:tblPr>
        <w:tblStyle w:val="InfoSupportTabel"/>
        <w:tblpPr w:leftFromText="142" w:rightFromText="142" w:vertAnchor="page" w:tblpY="10207"/>
        <w:tblW w:w="6638" w:type="dxa"/>
        <w:tblLook w:val="04A0" w:firstRow="1" w:lastRow="0" w:firstColumn="1" w:lastColumn="0" w:noHBand="0" w:noVBand="1"/>
        <w:tblPrChange w:id="0" w:author="luuk.horsman@infosupport.com" w:date="2024-10-14T11:42:00Z">
          <w:tblPr>
            <w:tblStyle w:val="InfoSupportTabel"/>
            <w:tblW w:w="0" w:type="auto"/>
            <w:tblLook w:val="04A0" w:firstRow="1" w:lastRow="0" w:firstColumn="1" w:lastColumn="0" w:noHBand="0" w:noVBand="1"/>
          </w:tblPr>
        </w:tblPrChange>
      </w:tblPr>
      <w:tblGrid>
        <w:gridCol w:w="1965"/>
        <w:gridCol w:w="4673"/>
        <w:tblGridChange w:id="1">
          <w:tblGrid>
            <w:gridCol w:w="1965"/>
            <w:gridCol w:w="138"/>
            <w:gridCol w:w="4535"/>
          </w:tblGrid>
        </w:tblGridChange>
      </w:tblGrid>
      <w:tr w:rsidR="005238E2" w:rsidRPr="004C5E65" w14:paraId="0FCC330D" w14:textId="77777777" w:rsidTr="5888A0AB">
        <w:trPr>
          <w:cnfStyle w:val="100000000000" w:firstRow="1" w:lastRow="0" w:firstColumn="0" w:lastColumn="0" w:oddVBand="0" w:evenVBand="0" w:oddHBand="0" w:evenHBand="0" w:firstRowFirstColumn="0" w:firstRowLastColumn="0" w:lastRowFirstColumn="0" w:lastRowLastColumn="0"/>
          <w:trHeight w:val="300"/>
          <w:trPrChange w:id="2" w:author="luuk.horsman@infosupport.com" w:date="2024-10-14T11:42:00Z">
            <w:trPr>
              <w:trHeight w:val="300"/>
            </w:trPr>
          </w:trPrChange>
        </w:trPr>
        <w:tc>
          <w:tcPr>
            <w:cnfStyle w:val="001000000000" w:firstRow="0" w:lastRow="0" w:firstColumn="1" w:lastColumn="0" w:oddVBand="0" w:evenVBand="0" w:oddHBand="0" w:evenHBand="0" w:firstRowFirstColumn="0" w:firstRowLastColumn="0" w:lastRowFirstColumn="0" w:lastRowLastColumn="0"/>
            <w:tcW w:w="1965" w:type="dxa"/>
            <w:tcPrChange w:id="3" w:author="luuk.horsman@infosupport.com" w:date="2024-10-14T11:42:00Z">
              <w:tcPr>
                <w:tcW w:w="2103" w:type="dxa"/>
                <w:gridSpan w:val="2"/>
              </w:tcPr>
            </w:tcPrChange>
          </w:tcPr>
          <w:p w14:paraId="48608598" w14:textId="72DB31D7" w:rsidR="005238E2" w:rsidRPr="004C5E65" w:rsidRDefault="003D190E" w:rsidP="007430E9">
            <w:pPr>
              <w:pStyle w:val="NoSpacing"/>
              <w:cnfStyle w:val="101000000000" w:firstRow="1" w:lastRow="0" w:firstColumn="1" w:lastColumn="0" w:oddVBand="0" w:evenVBand="0" w:oddHBand="0" w:evenHBand="0" w:firstRowFirstColumn="0" w:firstRowLastColumn="0" w:lastRowFirstColumn="0" w:lastRowLastColumn="0"/>
            </w:pPr>
            <w:r>
              <w:t>Details</w:t>
            </w:r>
          </w:p>
        </w:tc>
        <w:tc>
          <w:tcPr>
            <w:tcW w:w="4673" w:type="dxa"/>
            <w:tcPrChange w:id="4" w:author="luuk.horsman@infosupport.com" w:date="2024-10-14T11:42:00Z">
              <w:tcPr>
                <w:tcW w:w="4535" w:type="dxa"/>
              </w:tcPr>
            </w:tcPrChange>
          </w:tcPr>
          <w:p w14:paraId="39F1E432" w14:textId="77777777" w:rsidR="005238E2" w:rsidRPr="004C5E65" w:rsidRDefault="005238E2" w:rsidP="007430E9">
            <w:pPr>
              <w:pStyle w:val="NoSpacing"/>
              <w:cnfStyle w:val="100000000000" w:firstRow="1" w:lastRow="0" w:firstColumn="0" w:lastColumn="0" w:oddVBand="0" w:evenVBand="0" w:oddHBand="0" w:evenHBand="0" w:firstRowFirstColumn="0" w:firstRowLastColumn="0" w:lastRowFirstColumn="0" w:lastRowLastColumn="0"/>
            </w:pPr>
          </w:p>
        </w:tc>
      </w:tr>
      <w:tr w:rsidR="004F0F73" w:rsidRPr="004C5E65" w14:paraId="2E6352AE" w14:textId="77777777" w:rsidTr="5888A0AB">
        <w:trPr>
          <w:cnfStyle w:val="000000100000" w:firstRow="0" w:lastRow="0" w:firstColumn="0" w:lastColumn="0" w:oddVBand="0" w:evenVBand="0" w:oddHBand="1" w:evenHBand="0" w:firstRowFirstColumn="0" w:firstRowLastColumn="0" w:lastRowFirstColumn="0" w:lastRowLastColumn="0"/>
          <w:trHeight w:val="300"/>
          <w:trPrChange w:id="5" w:author="luuk.horsman@infosupport.com" w:date="2024-10-14T11:42:00Z">
            <w:trPr>
              <w:trHeight w:val="300"/>
            </w:trPr>
          </w:trPrChange>
        </w:trPr>
        <w:tc>
          <w:tcPr>
            <w:cnfStyle w:val="001000000000" w:firstRow="0" w:lastRow="0" w:firstColumn="1" w:lastColumn="0" w:oddVBand="0" w:evenVBand="0" w:oddHBand="0" w:evenHBand="0" w:firstRowFirstColumn="0" w:firstRowLastColumn="0" w:lastRowFirstColumn="0" w:lastRowLastColumn="0"/>
            <w:tcW w:w="1965" w:type="dxa"/>
            <w:tcPrChange w:id="6" w:author="luuk.horsman@infosupport.com" w:date="2024-10-14T11:42:00Z">
              <w:tcPr>
                <w:tcW w:w="2103" w:type="dxa"/>
                <w:gridSpan w:val="2"/>
              </w:tcPr>
            </w:tcPrChange>
          </w:tcPr>
          <w:p w14:paraId="27CF27E1" w14:textId="77777777" w:rsidR="004F0F73" w:rsidRPr="004C5E65" w:rsidRDefault="007430E9" w:rsidP="007430E9">
            <w:pPr>
              <w:pStyle w:val="NoSpacing"/>
              <w:cnfStyle w:val="001000100000" w:firstRow="0" w:lastRow="0" w:firstColumn="1" w:lastColumn="0" w:oddVBand="0" w:evenVBand="0" w:oddHBand="1" w:evenHBand="0" w:firstRowFirstColumn="0" w:firstRowLastColumn="0" w:lastRowFirstColumn="0" w:lastRowLastColumn="0"/>
            </w:pPr>
            <w:fldSimple w:instr="DOCVARIABLE  txtTitle  \* MERGEFORMAT">
              <w:r w:rsidRPr="004C5E65">
                <w:t>Titel</w:t>
              </w:r>
            </w:fldSimple>
          </w:p>
        </w:tc>
        <w:sdt>
          <w:sdtPr>
            <w:alias w:val="Titel"/>
            <w:tag w:val=""/>
            <w:id w:val="-614589452"/>
            <w:placeholder>
              <w:docPart w:val="7CD98089A4434C56B3943F2A3DC87371"/>
            </w:placeholder>
            <w:dataBinding w:prefixMappings="xmlns:ns0='http://purl.org/dc/elements/1.1/' xmlns:ns1='http://schemas.openxmlformats.org/package/2006/metadata/core-properties' " w:xpath="/ns1:coreProperties[1]/ns0:title[1]" w:storeItemID="{6C3C8BC8-F283-45AE-878A-BAB7291924A1}"/>
            <w:text/>
          </w:sdtPr>
          <w:sdtEndPr/>
          <w:sdtContent>
            <w:tc>
              <w:tcPr>
                <w:tcW w:w="4673" w:type="dxa"/>
                <w:tcPrChange w:id="7" w:author="luuk.horsman@infosupport.com" w:date="2024-10-14T11:42:00Z">
                  <w:tcPr>
                    <w:tcW w:w="4535" w:type="dxa"/>
                  </w:tcPr>
                </w:tcPrChange>
              </w:tcPr>
              <w:p w14:paraId="5139B861" w14:textId="00D37FA8" w:rsidR="004F0F73" w:rsidRPr="004C5E65" w:rsidRDefault="007430E9" w:rsidP="007430E9">
                <w:pPr>
                  <w:pStyle w:val="NoSpacing"/>
                  <w:cnfStyle w:val="000000100000" w:firstRow="0" w:lastRow="0" w:firstColumn="0" w:lastColumn="0" w:oddVBand="0" w:evenVBand="0" w:oddHBand="1" w:evenHBand="0" w:firstRowFirstColumn="0" w:firstRowLastColumn="0" w:lastRowFirstColumn="0" w:lastRowLastColumn="0"/>
                </w:pPr>
                <w:r w:rsidRPr="004C5E65">
                  <w:t>Survey Report</w:t>
                </w:r>
              </w:p>
            </w:tc>
          </w:sdtContent>
        </w:sdt>
      </w:tr>
      <w:tr w:rsidR="004F0F73" w:rsidRPr="004C5E65" w14:paraId="74A7B2DC" w14:textId="77777777" w:rsidTr="5888A0AB">
        <w:trPr>
          <w:trHeight w:val="300"/>
          <w:trPrChange w:id="8" w:author="luuk.horsman@infosupport.com" w:date="2024-10-14T11:42:00Z">
            <w:trPr>
              <w:trHeight w:val="300"/>
            </w:trPr>
          </w:trPrChange>
        </w:trPr>
        <w:tc>
          <w:tcPr>
            <w:cnfStyle w:val="001000000000" w:firstRow="0" w:lastRow="0" w:firstColumn="1" w:lastColumn="0" w:oddVBand="0" w:evenVBand="0" w:oddHBand="0" w:evenHBand="0" w:firstRowFirstColumn="0" w:firstRowLastColumn="0" w:lastRowFirstColumn="0" w:lastRowLastColumn="0"/>
            <w:tcW w:w="1965" w:type="dxa"/>
            <w:tcPrChange w:id="9" w:author="luuk.horsman@infosupport.com" w:date="2024-10-14T11:42:00Z">
              <w:tcPr>
                <w:tcW w:w="2103" w:type="dxa"/>
                <w:gridSpan w:val="2"/>
              </w:tcPr>
            </w:tcPrChange>
          </w:tcPr>
          <w:p w14:paraId="3367B733" w14:textId="77777777" w:rsidR="004F0F73" w:rsidRPr="004C5E65" w:rsidRDefault="007430E9" w:rsidP="007430E9">
            <w:pPr>
              <w:pStyle w:val="NoSpacing"/>
            </w:pPr>
            <w:fldSimple w:instr="DOCVARIABLE  txtProject  \* MERGEFORMAT">
              <w:r w:rsidRPr="004C5E65">
                <w:t>Project</w:t>
              </w:r>
            </w:fldSimple>
          </w:p>
        </w:tc>
        <w:sdt>
          <w:sdtPr>
            <w:alias w:val="Onderwerp"/>
            <w:tag w:val=""/>
            <w:id w:val="-1276937607"/>
            <w:placeholder>
              <w:docPart w:val="68DC47DE0A5343FF81D6381CDB29422F"/>
            </w:placeholder>
            <w:dataBinding w:prefixMappings="xmlns:ns0='http://purl.org/dc/elements/1.1/' xmlns:ns1='http://schemas.openxmlformats.org/package/2006/metadata/core-properties' " w:xpath="/ns1:coreProperties[1]/ns0:subject[1]" w:storeItemID="{6C3C8BC8-F283-45AE-878A-BAB7291924A1}"/>
            <w:text/>
          </w:sdtPr>
          <w:sdtEndPr/>
          <w:sdtContent>
            <w:tc>
              <w:tcPr>
                <w:tcW w:w="4673" w:type="dxa"/>
                <w:tcPrChange w:id="10" w:author="luuk.horsman@infosupport.com" w:date="2024-10-14T11:42:00Z">
                  <w:tcPr>
                    <w:tcW w:w="4535" w:type="dxa"/>
                  </w:tcPr>
                </w:tcPrChange>
              </w:tcPr>
              <w:p w14:paraId="2CEBFF23" w14:textId="34DFF76F" w:rsidR="004F0F73" w:rsidRPr="004C5E65" w:rsidRDefault="007430E9" w:rsidP="007430E9">
                <w:pPr>
                  <w:pStyle w:val="NoSpacing"/>
                  <w:cnfStyle w:val="000000000000" w:firstRow="0" w:lastRow="0" w:firstColumn="0" w:lastColumn="0" w:oddVBand="0" w:evenVBand="0" w:oddHBand="0" w:evenHBand="0" w:firstRowFirstColumn="0" w:firstRowLastColumn="0" w:lastRowFirstColumn="0" w:lastRowLastColumn="0"/>
                </w:pPr>
                <w:r w:rsidRPr="004C5E65">
                  <w:t>Azure Pipelines DX Survey</w:t>
                </w:r>
              </w:p>
            </w:tc>
          </w:sdtContent>
        </w:sdt>
      </w:tr>
      <w:tr w:rsidR="004F0F73" w:rsidRPr="004C5E65" w14:paraId="67763D98" w14:textId="77777777" w:rsidTr="5888A0AB">
        <w:trPr>
          <w:cnfStyle w:val="000000100000" w:firstRow="0" w:lastRow="0" w:firstColumn="0" w:lastColumn="0" w:oddVBand="0" w:evenVBand="0" w:oddHBand="1" w:evenHBand="0" w:firstRowFirstColumn="0" w:firstRowLastColumn="0" w:lastRowFirstColumn="0" w:lastRowLastColumn="0"/>
          <w:trHeight w:val="300"/>
          <w:trPrChange w:id="11" w:author="luuk.horsman@infosupport.com" w:date="2024-10-14T11:42:00Z">
            <w:trPr>
              <w:trHeight w:val="300"/>
            </w:trPr>
          </w:trPrChange>
        </w:trPr>
        <w:tc>
          <w:tcPr>
            <w:cnfStyle w:val="001000000000" w:firstRow="0" w:lastRow="0" w:firstColumn="1" w:lastColumn="0" w:oddVBand="0" w:evenVBand="0" w:oddHBand="0" w:evenHBand="0" w:firstRowFirstColumn="0" w:firstRowLastColumn="0" w:lastRowFirstColumn="0" w:lastRowLastColumn="0"/>
            <w:tcW w:w="1965" w:type="dxa"/>
            <w:tcPrChange w:id="12" w:author="luuk.horsman@infosupport.com" w:date="2024-10-14T11:42:00Z">
              <w:tcPr>
                <w:tcW w:w="2103" w:type="dxa"/>
                <w:gridSpan w:val="2"/>
              </w:tcPr>
            </w:tcPrChange>
          </w:tcPr>
          <w:p w14:paraId="60859742" w14:textId="2812816B" w:rsidR="004F0F73" w:rsidRPr="004C5E65" w:rsidRDefault="003D190E" w:rsidP="007430E9">
            <w:pPr>
              <w:pStyle w:val="NoSpacing"/>
              <w:cnfStyle w:val="001000100000" w:firstRow="0" w:lastRow="0" w:firstColumn="1" w:lastColumn="0" w:oddVBand="0" w:evenVBand="0" w:oddHBand="1" w:evenHBand="0" w:firstRowFirstColumn="0" w:firstRowLastColumn="0" w:lastRowFirstColumn="0" w:lastRowLastColumn="0"/>
            </w:pPr>
            <w:r>
              <w:t>Version</w:t>
            </w:r>
          </w:p>
        </w:tc>
        <w:tc>
          <w:tcPr>
            <w:tcW w:w="4673" w:type="dxa"/>
            <w:tcPrChange w:id="13" w:author="luuk.horsman@infosupport.com" w:date="2024-10-14T11:42:00Z">
              <w:tcPr>
                <w:tcW w:w="4535" w:type="dxa"/>
              </w:tcPr>
            </w:tcPrChange>
          </w:tcPr>
          <w:p w14:paraId="0008AA34" w14:textId="77777777" w:rsidR="004F0F73" w:rsidRPr="004C5E65" w:rsidRDefault="00D13DA8" w:rsidP="007430E9">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96CF1E869B6D495CA572585908C423CF"/>
                </w:placeholder>
                <w:dataBinding w:prefixMappings="xmlns:ns0='Extra' " w:xpath="/ns0:Extra[1]/ns0:DocumentVersion[1]" w:storeItemID="{E9D924CF-BAA0-4B0B-9B0F-A47FD35602B1}"/>
                <w:text/>
              </w:sdtPr>
              <w:sdtEndPr/>
              <w:sdtContent>
                <w:r w:rsidR="006333B1" w:rsidRPr="004C5E65">
                  <w:t>1.0</w:t>
                </w:r>
              </w:sdtContent>
            </w:sdt>
          </w:p>
        </w:tc>
      </w:tr>
      <w:tr w:rsidR="004F0F73" w:rsidRPr="004C5E65" w14:paraId="3B437E66" w14:textId="77777777" w:rsidTr="5888A0AB">
        <w:trPr>
          <w:trHeight w:val="300"/>
          <w:trPrChange w:id="14" w:author="luuk.horsman@infosupport.com" w:date="2024-10-14T11:42:00Z">
            <w:trPr>
              <w:trHeight w:val="300"/>
            </w:trPr>
          </w:trPrChange>
        </w:trPr>
        <w:tc>
          <w:tcPr>
            <w:cnfStyle w:val="001000000000" w:firstRow="0" w:lastRow="0" w:firstColumn="1" w:lastColumn="0" w:oddVBand="0" w:evenVBand="0" w:oddHBand="0" w:evenHBand="0" w:firstRowFirstColumn="0" w:firstRowLastColumn="0" w:lastRowFirstColumn="0" w:lastRowLastColumn="0"/>
            <w:tcW w:w="1965" w:type="dxa"/>
            <w:tcPrChange w:id="15" w:author="luuk.horsman@infosupport.com" w:date="2024-10-14T11:42:00Z">
              <w:tcPr>
                <w:tcW w:w="2103" w:type="dxa"/>
                <w:gridSpan w:val="2"/>
              </w:tcPr>
            </w:tcPrChange>
          </w:tcPr>
          <w:p w14:paraId="3E25CC9B" w14:textId="77777777" w:rsidR="004F0F73" w:rsidRPr="004C5E65" w:rsidRDefault="007430E9" w:rsidP="007430E9">
            <w:pPr>
              <w:pStyle w:val="NoSpacing"/>
            </w:pPr>
            <w:fldSimple w:instr="DOCVARIABLE  txtStatus  \* MERGEFORMAT">
              <w:r w:rsidRPr="004C5E65">
                <w:t>Status</w:t>
              </w:r>
            </w:fldSimple>
          </w:p>
        </w:tc>
        <w:tc>
          <w:tcPr>
            <w:tcW w:w="4673" w:type="dxa"/>
            <w:tcPrChange w:id="16" w:author="luuk.horsman@infosupport.com" w:date="2024-10-14T11:42:00Z">
              <w:tcPr>
                <w:tcW w:w="4535" w:type="dxa"/>
              </w:tcPr>
            </w:tcPrChange>
          </w:tcPr>
          <w:p w14:paraId="4B273C5C" w14:textId="4FE911CE" w:rsidR="004F0F73" w:rsidRPr="004C5E65" w:rsidRDefault="00D13DA8" w:rsidP="007430E9">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1C78BB24E3D744CAB32C471EFF060CD3"/>
                </w:placeholder>
                <w:dataBinding w:prefixMappings="xmlns:ns0='http://purl.org/dc/elements/1.1/' xmlns:ns1='http://schemas.openxmlformats.org/package/2006/metadata/core-properties' " w:xpath="/ns1:coreProperties[1]/ns1:contentStatus[1]" w:storeItemID="{6C3C8BC8-F283-45AE-878A-BAB7291924A1}"/>
                <w:comboBox w:lastValue="Draf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r w:rsidR="007430E9" w:rsidRPr="004C5E65">
                  <w:t>Draft</w:t>
                </w:r>
              </w:sdtContent>
            </w:sdt>
          </w:p>
        </w:tc>
      </w:tr>
      <w:tr w:rsidR="004F0F73" w:rsidRPr="004C5E65" w14:paraId="1FDB08DF" w14:textId="77777777" w:rsidTr="5888A0AB">
        <w:trPr>
          <w:cnfStyle w:val="000000100000" w:firstRow="0" w:lastRow="0" w:firstColumn="0" w:lastColumn="0" w:oddVBand="0" w:evenVBand="0" w:oddHBand="1" w:evenHBand="0" w:firstRowFirstColumn="0" w:firstRowLastColumn="0" w:lastRowFirstColumn="0" w:lastRowLastColumn="0"/>
          <w:trHeight w:val="300"/>
          <w:trPrChange w:id="17" w:author="luuk.horsman@infosupport.com" w:date="2024-10-14T11:42:00Z">
            <w:trPr>
              <w:trHeight w:val="300"/>
            </w:trPr>
          </w:trPrChange>
        </w:trPr>
        <w:tc>
          <w:tcPr>
            <w:cnfStyle w:val="001000000000" w:firstRow="0" w:lastRow="0" w:firstColumn="1" w:lastColumn="0" w:oddVBand="0" w:evenVBand="0" w:oddHBand="0" w:evenHBand="0" w:firstRowFirstColumn="0" w:firstRowLastColumn="0" w:lastRowFirstColumn="0" w:lastRowLastColumn="0"/>
            <w:tcW w:w="1965" w:type="dxa"/>
            <w:tcPrChange w:id="18" w:author="luuk.horsman@infosupport.com" w:date="2024-10-14T11:42:00Z">
              <w:tcPr>
                <w:tcW w:w="2103" w:type="dxa"/>
                <w:gridSpan w:val="2"/>
              </w:tcPr>
            </w:tcPrChange>
          </w:tcPr>
          <w:p w14:paraId="2754D4E4" w14:textId="321BD837" w:rsidR="004F0F73" w:rsidRPr="004C5E65" w:rsidRDefault="003D190E" w:rsidP="007430E9">
            <w:pPr>
              <w:pStyle w:val="NoSpacing"/>
              <w:cnfStyle w:val="001000100000" w:firstRow="0" w:lastRow="0" w:firstColumn="1" w:lastColumn="0" w:oddVBand="0" w:evenVBand="0" w:oddHBand="1" w:evenHBand="0" w:firstRowFirstColumn="0" w:firstRowLastColumn="0" w:lastRowFirstColumn="0" w:lastRowLastColumn="0"/>
            </w:pPr>
            <w:r>
              <w:t>Date</w:t>
            </w:r>
          </w:p>
        </w:tc>
        <w:sdt>
          <w:sdtPr>
            <w:alias w:val="Publicatiedatum"/>
            <w:tag w:val=""/>
            <w:id w:val="1179231962"/>
            <w:placeholder>
              <w:docPart w:val="1FEA920A3F7042458FDD73BF1A06B092"/>
            </w:placeholder>
            <w:dataBinding w:prefixMappings="xmlns:ns0='http://schemas.microsoft.com/office/2006/coverPageProps' " w:xpath="/ns0:CoverPageProperties[1]/ns0:PublishDate[1]" w:storeItemID="{55AF091B-3C7A-41E3-B477-F2FDAA23CFDA}"/>
            <w:date>
              <w:dateFormat w:val="d MMMM yyyy"/>
              <w:lid w:val="nl-NL"/>
              <w:storeMappedDataAs w:val="date"/>
              <w:calendar w:val="gregorian"/>
            </w:date>
          </w:sdtPr>
          <w:sdtEndPr/>
          <w:sdtContent>
            <w:tc>
              <w:tcPr>
                <w:tcW w:w="4673" w:type="dxa"/>
                <w:tcPrChange w:id="19" w:author="luuk.horsman@infosupport.com" w:date="2024-10-14T11:42:00Z">
                  <w:tcPr>
                    <w:tcW w:w="4535" w:type="dxa"/>
                  </w:tcPr>
                </w:tcPrChange>
              </w:tcPr>
              <w:p w14:paraId="7C77ED64" w14:textId="21B6BB69" w:rsidR="004F0F73" w:rsidRPr="004C5E65" w:rsidRDefault="003D190E" w:rsidP="007430E9">
                <w:pPr>
                  <w:pStyle w:val="NoSpacing"/>
                  <w:cnfStyle w:val="000000100000" w:firstRow="0" w:lastRow="0" w:firstColumn="0" w:lastColumn="0" w:oddVBand="0" w:evenVBand="0" w:oddHBand="1" w:evenHBand="0" w:firstRowFirstColumn="0" w:firstRowLastColumn="0" w:lastRowFirstColumn="0" w:lastRowLastColumn="0"/>
                </w:pPr>
                <w:r>
                  <w:rPr>
                    <w:lang w:val="nl-NL"/>
                  </w:rPr>
                  <w:t xml:space="preserve">28 </w:t>
                </w:r>
                <w:proofErr w:type="spellStart"/>
                <w:r>
                  <w:rPr>
                    <w:lang w:val="nl-NL"/>
                  </w:rPr>
                  <w:t>october</w:t>
                </w:r>
                <w:proofErr w:type="spellEnd"/>
                <w:r>
                  <w:rPr>
                    <w:lang w:val="nl-NL"/>
                  </w:rPr>
                  <w:t xml:space="preserve"> 2024</w:t>
                </w:r>
              </w:p>
            </w:tc>
          </w:sdtContent>
        </w:sdt>
      </w:tr>
    </w:tbl>
    <w:p w14:paraId="075E41DF" w14:textId="77777777" w:rsidR="004F0F73" w:rsidRPr="004C5E65" w:rsidRDefault="004F0F73" w:rsidP="00F874BD"/>
    <w:p w14:paraId="4611B4F8" w14:textId="77777777" w:rsidR="00117EC4" w:rsidRPr="004C5E65" w:rsidRDefault="00117EC4" w:rsidP="00F874BD">
      <w:r w:rsidRPr="004C5E65">
        <w:br w:type="page"/>
      </w:r>
    </w:p>
    <w:p w14:paraId="30586756" w14:textId="77777777" w:rsidR="004F0F73" w:rsidRPr="004C5E65" w:rsidRDefault="004F0F73" w:rsidP="00F874BD"/>
    <w:p w14:paraId="4A810E88" w14:textId="45632C14" w:rsidR="00891492" w:rsidRPr="004C5E65" w:rsidRDefault="007430E9" w:rsidP="00F874BD">
      <w:pPr>
        <w:pStyle w:val="Kop1Ongenummerd"/>
      </w:pPr>
      <w:fldSimple w:instr="DOCVARIABLE  txtHistory  \* MERGEFORMAT">
        <w:r w:rsidRPr="004C5E65">
          <w:t>History</w:t>
        </w:r>
      </w:fldSimple>
    </w:p>
    <w:tbl>
      <w:tblPr>
        <w:tblStyle w:val="InfoSupportTabel"/>
        <w:tblW w:w="0" w:type="auto"/>
        <w:tblLook w:val="04A0" w:firstRow="1" w:lastRow="0" w:firstColumn="1" w:lastColumn="0" w:noHBand="0" w:noVBand="1"/>
      </w:tblPr>
      <w:tblGrid>
        <w:gridCol w:w="962"/>
        <w:gridCol w:w="840"/>
        <w:gridCol w:w="1318"/>
        <w:gridCol w:w="1891"/>
        <w:gridCol w:w="4005"/>
      </w:tblGrid>
      <w:tr w:rsidR="003D190E" w:rsidRPr="004C5E65" w14:paraId="7F460D9F" w14:textId="77777777" w:rsidTr="00A8744E">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0" w:type="auto"/>
          </w:tcPr>
          <w:p w14:paraId="54174B66" w14:textId="0EF25AA3" w:rsidR="00891492" w:rsidRPr="004C5E65" w:rsidRDefault="007430E9" w:rsidP="007430E9">
            <w:pPr>
              <w:pStyle w:val="NoSpacing"/>
            </w:pPr>
            <w:r w:rsidRPr="004C5E65">
              <w:t>Version</w:t>
            </w:r>
          </w:p>
        </w:tc>
        <w:tc>
          <w:tcPr>
            <w:tcW w:w="0" w:type="auto"/>
          </w:tcPr>
          <w:p w14:paraId="1CB479A6" w14:textId="77777777" w:rsidR="00891492" w:rsidRPr="004C5E65" w:rsidRDefault="007430E9" w:rsidP="007430E9">
            <w:pPr>
              <w:pStyle w:val="NoSpacing"/>
              <w:cnfStyle w:val="100000000000" w:firstRow="1" w:lastRow="0" w:firstColumn="0" w:lastColumn="0" w:oddVBand="0" w:evenVBand="0" w:oddHBand="0" w:evenHBand="0" w:firstRowFirstColumn="0" w:firstRowLastColumn="0" w:lastRowFirstColumn="0" w:lastRowLastColumn="0"/>
            </w:pPr>
            <w:fldSimple w:instr="DOCVARIABLE  txtStatus  \* MERGEFORMAT">
              <w:r w:rsidRPr="004C5E65">
                <w:t>Status</w:t>
              </w:r>
            </w:fldSimple>
          </w:p>
        </w:tc>
        <w:tc>
          <w:tcPr>
            <w:tcW w:w="0" w:type="auto"/>
          </w:tcPr>
          <w:p w14:paraId="52AB96DE" w14:textId="728C15C0" w:rsidR="00891492" w:rsidRPr="004C5E65" w:rsidRDefault="007430E9" w:rsidP="007430E9">
            <w:pPr>
              <w:pStyle w:val="NoSpacing"/>
              <w:cnfStyle w:val="100000000000" w:firstRow="1" w:lastRow="0" w:firstColumn="0" w:lastColumn="0" w:oddVBand="0" w:evenVBand="0" w:oddHBand="0" w:evenHBand="0" w:firstRowFirstColumn="0" w:firstRowLastColumn="0" w:lastRowFirstColumn="0" w:lastRowLastColumn="0"/>
            </w:pPr>
            <w:r w:rsidRPr="004C5E65">
              <w:t>Date</w:t>
            </w:r>
          </w:p>
        </w:tc>
        <w:tc>
          <w:tcPr>
            <w:tcW w:w="0" w:type="auto"/>
          </w:tcPr>
          <w:p w14:paraId="1BC79A04" w14:textId="16E9DD5D" w:rsidR="00891492" w:rsidRPr="004C5E65" w:rsidRDefault="007430E9" w:rsidP="007430E9">
            <w:pPr>
              <w:pStyle w:val="NoSpacing"/>
              <w:cnfStyle w:val="100000000000" w:firstRow="1" w:lastRow="0" w:firstColumn="0" w:lastColumn="0" w:oddVBand="0" w:evenVBand="0" w:oddHBand="0" w:evenHBand="0" w:firstRowFirstColumn="0" w:firstRowLastColumn="0" w:lastRowFirstColumn="0" w:lastRowLastColumn="0"/>
            </w:pPr>
            <w:r w:rsidRPr="004C5E65">
              <w:t>Author</w:t>
            </w:r>
          </w:p>
        </w:tc>
        <w:tc>
          <w:tcPr>
            <w:tcW w:w="0" w:type="auto"/>
          </w:tcPr>
          <w:p w14:paraId="536C5D59" w14:textId="55981311" w:rsidR="00891492" w:rsidRPr="004C5E65" w:rsidRDefault="007430E9" w:rsidP="007430E9">
            <w:pPr>
              <w:pStyle w:val="NoSpacing"/>
              <w:cnfStyle w:val="100000000000" w:firstRow="1" w:lastRow="0" w:firstColumn="0" w:lastColumn="0" w:oddVBand="0" w:evenVBand="0" w:oddHBand="0" w:evenHBand="0" w:firstRowFirstColumn="0" w:firstRowLastColumn="0" w:lastRowFirstColumn="0" w:lastRowLastColumn="0"/>
            </w:pPr>
            <w:r w:rsidRPr="004C5E65">
              <w:t>Changes</w:t>
            </w:r>
          </w:p>
        </w:tc>
      </w:tr>
      <w:tr w:rsidR="003D190E" w:rsidRPr="004C5E65" w14:paraId="3FBCBEF3" w14:textId="77777777" w:rsidTr="00A8744E">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0" w:type="auto"/>
          </w:tcPr>
          <w:p w14:paraId="3D859B5A" w14:textId="77777777" w:rsidR="00891492" w:rsidRPr="004C5E65" w:rsidRDefault="00891492" w:rsidP="007430E9">
            <w:pPr>
              <w:pStyle w:val="NoSpacing"/>
            </w:pPr>
            <w:r w:rsidRPr="004C5E65">
              <w:t>1.0</w:t>
            </w:r>
          </w:p>
        </w:tc>
        <w:tc>
          <w:tcPr>
            <w:tcW w:w="0" w:type="auto"/>
          </w:tcPr>
          <w:p w14:paraId="49A598A5" w14:textId="57474A1E" w:rsidR="00891492" w:rsidRPr="004C5E65" w:rsidRDefault="007430E9" w:rsidP="007430E9">
            <w:pPr>
              <w:pStyle w:val="NoSpacing"/>
              <w:cnfStyle w:val="000000100000" w:firstRow="0" w:lastRow="0" w:firstColumn="0" w:lastColumn="0" w:oddVBand="0" w:evenVBand="0" w:oddHBand="1" w:evenHBand="0" w:firstRowFirstColumn="0" w:firstRowLastColumn="0" w:lastRowFirstColumn="0" w:lastRowLastColumn="0"/>
            </w:pPr>
            <w:r w:rsidRPr="004C5E65">
              <w:t>Draft</w:t>
            </w:r>
          </w:p>
        </w:tc>
        <w:tc>
          <w:tcPr>
            <w:tcW w:w="0" w:type="auto"/>
          </w:tcPr>
          <w:p w14:paraId="70DDE0AF" w14:textId="2D490664" w:rsidR="00891492" w:rsidRPr="004C5E65" w:rsidRDefault="007430E9" w:rsidP="007430E9">
            <w:pPr>
              <w:pStyle w:val="NoSpacing"/>
              <w:cnfStyle w:val="000000100000" w:firstRow="0" w:lastRow="0" w:firstColumn="0" w:lastColumn="0" w:oddVBand="0" w:evenVBand="0" w:oddHBand="1" w:evenHBand="0" w:firstRowFirstColumn="0" w:firstRowLastColumn="0" w:lastRowFirstColumn="0" w:lastRowLastColumn="0"/>
            </w:pPr>
            <w:r w:rsidRPr="004C5E65">
              <w:t>10/10/2024</w:t>
            </w:r>
          </w:p>
        </w:tc>
        <w:tc>
          <w:tcPr>
            <w:tcW w:w="0" w:type="auto"/>
          </w:tcPr>
          <w:p w14:paraId="0B018540" w14:textId="02B45C86" w:rsidR="00891492" w:rsidRPr="004C5E65" w:rsidRDefault="007430E9" w:rsidP="007430E9">
            <w:pPr>
              <w:pStyle w:val="NoSpacing"/>
              <w:cnfStyle w:val="000000100000" w:firstRow="0" w:lastRow="0" w:firstColumn="0" w:lastColumn="0" w:oddVBand="0" w:evenVBand="0" w:oddHBand="1" w:evenHBand="0" w:firstRowFirstColumn="0" w:firstRowLastColumn="0" w:lastRowFirstColumn="0" w:lastRowLastColumn="0"/>
            </w:pPr>
            <w:r w:rsidRPr="004C5E65">
              <w:t>Serggio Pizzella</w:t>
            </w:r>
          </w:p>
        </w:tc>
        <w:tc>
          <w:tcPr>
            <w:tcW w:w="0" w:type="auto"/>
          </w:tcPr>
          <w:p w14:paraId="54619C79" w14:textId="4CFA74CF" w:rsidR="00891492" w:rsidRPr="004C5E65" w:rsidRDefault="007430E9" w:rsidP="007430E9">
            <w:pPr>
              <w:pStyle w:val="NoSpacing"/>
              <w:cnfStyle w:val="000000100000" w:firstRow="0" w:lastRow="0" w:firstColumn="0" w:lastColumn="0" w:oddVBand="0" w:evenVBand="0" w:oddHBand="1" w:evenHBand="0" w:firstRowFirstColumn="0" w:firstRowLastColumn="0" w:lastRowFirstColumn="0" w:lastRowLastColumn="0"/>
            </w:pPr>
            <w:r w:rsidRPr="004C5E65">
              <w:t>Creation</w:t>
            </w:r>
            <w:r w:rsidR="006C75D9">
              <w:t>, Introduction and Findings</w:t>
            </w:r>
            <w:r w:rsidR="00A8744E">
              <w:t>.</w:t>
            </w:r>
          </w:p>
        </w:tc>
      </w:tr>
      <w:tr w:rsidR="003D190E" w:rsidRPr="004C5E65" w14:paraId="68E384C8" w14:textId="77777777" w:rsidTr="00A8744E">
        <w:trPr>
          <w:trHeight w:val="425"/>
        </w:trPr>
        <w:tc>
          <w:tcPr>
            <w:cnfStyle w:val="001000000000" w:firstRow="0" w:lastRow="0" w:firstColumn="1" w:lastColumn="0" w:oddVBand="0" w:evenVBand="0" w:oddHBand="0" w:evenHBand="0" w:firstRowFirstColumn="0" w:firstRowLastColumn="0" w:lastRowFirstColumn="0" w:lastRowLastColumn="0"/>
            <w:tcW w:w="0" w:type="auto"/>
          </w:tcPr>
          <w:p w14:paraId="46F646D2" w14:textId="55F63B93" w:rsidR="00891492" w:rsidRPr="004C5E65" w:rsidRDefault="00891492" w:rsidP="007430E9">
            <w:pPr>
              <w:pStyle w:val="NoSpacing"/>
            </w:pPr>
            <w:r w:rsidRPr="004C5E65">
              <w:t>1.</w:t>
            </w:r>
            <w:r w:rsidR="004639A5">
              <w:t>0</w:t>
            </w:r>
          </w:p>
        </w:tc>
        <w:tc>
          <w:tcPr>
            <w:tcW w:w="0" w:type="auto"/>
          </w:tcPr>
          <w:p w14:paraId="7107B842" w14:textId="646C0E82" w:rsidR="00891492" w:rsidRPr="004C5E65" w:rsidRDefault="001F5BD1" w:rsidP="007430E9">
            <w:pPr>
              <w:pStyle w:val="NoSpacing"/>
              <w:cnfStyle w:val="000000000000" w:firstRow="0" w:lastRow="0" w:firstColumn="0" w:lastColumn="0" w:oddVBand="0" w:evenVBand="0" w:oddHBand="0" w:evenHBand="0" w:firstRowFirstColumn="0" w:firstRowLastColumn="0" w:lastRowFirstColumn="0" w:lastRowLastColumn="0"/>
            </w:pPr>
            <w:r>
              <w:t>Draft</w:t>
            </w:r>
          </w:p>
        </w:tc>
        <w:tc>
          <w:tcPr>
            <w:tcW w:w="0" w:type="auto"/>
          </w:tcPr>
          <w:p w14:paraId="5034B13D" w14:textId="351E5B8E" w:rsidR="00891492" w:rsidRPr="004C5E65" w:rsidRDefault="00A8744E" w:rsidP="007430E9">
            <w:pPr>
              <w:pStyle w:val="NoSpacing"/>
              <w:cnfStyle w:val="000000000000" w:firstRow="0" w:lastRow="0" w:firstColumn="0" w:lastColumn="0" w:oddVBand="0" w:evenVBand="0" w:oddHBand="0" w:evenHBand="0" w:firstRowFirstColumn="0" w:firstRowLastColumn="0" w:lastRowFirstColumn="0" w:lastRowLastColumn="0"/>
            </w:pPr>
            <w:r>
              <w:t>11/10/2024</w:t>
            </w:r>
          </w:p>
        </w:tc>
        <w:tc>
          <w:tcPr>
            <w:tcW w:w="0" w:type="auto"/>
          </w:tcPr>
          <w:p w14:paraId="10805558" w14:textId="18475967" w:rsidR="00891492" w:rsidRPr="004C5E65" w:rsidRDefault="00A8744E" w:rsidP="007430E9">
            <w:pPr>
              <w:pStyle w:val="NoSpacing"/>
              <w:cnfStyle w:val="000000000000" w:firstRow="0" w:lastRow="0" w:firstColumn="0" w:lastColumn="0" w:oddVBand="0" w:evenVBand="0" w:oddHBand="0" w:evenHBand="0" w:firstRowFirstColumn="0" w:firstRowLastColumn="0" w:lastRowFirstColumn="0" w:lastRowLastColumn="0"/>
            </w:pPr>
            <w:r>
              <w:t>Serggio Pizzella</w:t>
            </w:r>
          </w:p>
        </w:tc>
        <w:tc>
          <w:tcPr>
            <w:tcW w:w="0" w:type="auto"/>
          </w:tcPr>
          <w:p w14:paraId="2656BED4" w14:textId="3F601087" w:rsidR="00891492" w:rsidRPr="004C5E65" w:rsidRDefault="00A8744E" w:rsidP="007430E9">
            <w:pPr>
              <w:pStyle w:val="NoSpacing"/>
              <w:cnfStyle w:val="000000000000" w:firstRow="0" w:lastRow="0" w:firstColumn="0" w:lastColumn="0" w:oddVBand="0" w:evenVBand="0" w:oddHBand="0" w:evenHBand="0" w:firstRowFirstColumn="0" w:firstRowLastColumn="0" w:lastRowFirstColumn="0" w:lastRowLastColumn="0"/>
            </w:pPr>
            <w:r>
              <w:t>Analysis and Conclusion.</w:t>
            </w:r>
          </w:p>
        </w:tc>
      </w:tr>
      <w:tr w:rsidR="003D190E" w:rsidRPr="004C5E65" w14:paraId="790789B8" w14:textId="77777777" w:rsidTr="00A8744E">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0" w:type="auto"/>
          </w:tcPr>
          <w:p w14:paraId="2853D250" w14:textId="2B4F46A2" w:rsidR="003D190E" w:rsidRPr="004C5E65" w:rsidRDefault="003D190E" w:rsidP="007430E9">
            <w:pPr>
              <w:pStyle w:val="NoSpacing"/>
            </w:pPr>
            <w:r>
              <w:t>2.0</w:t>
            </w:r>
          </w:p>
        </w:tc>
        <w:tc>
          <w:tcPr>
            <w:tcW w:w="0" w:type="auto"/>
          </w:tcPr>
          <w:p w14:paraId="32B81B82" w14:textId="1B8628D9" w:rsidR="003D190E" w:rsidRDefault="003D190E" w:rsidP="007430E9">
            <w:pPr>
              <w:pStyle w:val="NoSpacing"/>
              <w:cnfStyle w:val="000000100000" w:firstRow="0" w:lastRow="0" w:firstColumn="0" w:lastColumn="0" w:oddVBand="0" w:evenVBand="0" w:oddHBand="1" w:evenHBand="0" w:firstRowFirstColumn="0" w:firstRowLastColumn="0" w:lastRowFirstColumn="0" w:lastRowLastColumn="0"/>
            </w:pPr>
            <w:r>
              <w:t>Final</w:t>
            </w:r>
          </w:p>
        </w:tc>
        <w:tc>
          <w:tcPr>
            <w:tcW w:w="0" w:type="auto"/>
          </w:tcPr>
          <w:p w14:paraId="5C0418E6" w14:textId="66DDF804" w:rsidR="003D190E" w:rsidRDefault="003D190E" w:rsidP="007430E9">
            <w:pPr>
              <w:pStyle w:val="NoSpacing"/>
              <w:cnfStyle w:val="000000100000" w:firstRow="0" w:lastRow="0" w:firstColumn="0" w:lastColumn="0" w:oddVBand="0" w:evenVBand="0" w:oddHBand="1" w:evenHBand="0" w:firstRowFirstColumn="0" w:firstRowLastColumn="0" w:lastRowFirstColumn="0" w:lastRowLastColumn="0"/>
            </w:pPr>
            <w:r>
              <w:t>28/10/2024</w:t>
            </w:r>
          </w:p>
        </w:tc>
        <w:tc>
          <w:tcPr>
            <w:tcW w:w="0" w:type="auto"/>
          </w:tcPr>
          <w:p w14:paraId="243C251F" w14:textId="42CE0964" w:rsidR="003D190E" w:rsidRDefault="003D190E" w:rsidP="007430E9">
            <w:pPr>
              <w:pStyle w:val="NoSpacing"/>
              <w:cnfStyle w:val="000000100000" w:firstRow="0" w:lastRow="0" w:firstColumn="0" w:lastColumn="0" w:oddVBand="0" w:evenVBand="0" w:oddHBand="1" w:evenHBand="0" w:firstRowFirstColumn="0" w:firstRowLastColumn="0" w:lastRowFirstColumn="0" w:lastRowLastColumn="0"/>
            </w:pPr>
            <w:r>
              <w:t>Serggio Pizzella</w:t>
            </w:r>
          </w:p>
        </w:tc>
        <w:tc>
          <w:tcPr>
            <w:tcW w:w="0" w:type="auto"/>
          </w:tcPr>
          <w:p w14:paraId="3268C984" w14:textId="3ABF31D8" w:rsidR="003D190E" w:rsidRDefault="003D190E" w:rsidP="007430E9">
            <w:pPr>
              <w:pStyle w:val="NoSpacing"/>
              <w:cnfStyle w:val="000000100000" w:firstRow="0" w:lastRow="0" w:firstColumn="0" w:lastColumn="0" w:oddVBand="0" w:evenVBand="0" w:oddHBand="1" w:evenHBand="0" w:firstRowFirstColumn="0" w:firstRowLastColumn="0" w:lastRowFirstColumn="0" w:lastRowLastColumn="0"/>
            </w:pPr>
            <w:r>
              <w:t>Explain how azure pipelines work.</w:t>
            </w:r>
            <w:r>
              <w:br/>
              <w:t>Add reference to the survey.</w:t>
            </w:r>
          </w:p>
        </w:tc>
      </w:tr>
    </w:tbl>
    <w:p w14:paraId="7B69EE94" w14:textId="77777777" w:rsidR="00891492" w:rsidRPr="004C5E65" w:rsidRDefault="00891492" w:rsidP="00F874BD"/>
    <w:p w14:paraId="29F2A29F" w14:textId="0EE6FD1F" w:rsidR="00891492" w:rsidRPr="004C5E65" w:rsidRDefault="007430E9" w:rsidP="00F874BD">
      <w:pPr>
        <w:pStyle w:val="Kop1Ongenummerd"/>
      </w:pPr>
      <w:r w:rsidRPr="004C5E65">
        <w:t>Distribution</w:t>
      </w:r>
    </w:p>
    <w:tbl>
      <w:tblPr>
        <w:tblStyle w:val="InfoSupportTabel"/>
        <w:tblW w:w="5000" w:type="pct"/>
        <w:tblLook w:val="04A0" w:firstRow="1" w:lastRow="0" w:firstColumn="1" w:lastColumn="0" w:noHBand="0" w:noVBand="1"/>
      </w:tblPr>
      <w:tblGrid>
        <w:gridCol w:w="1180"/>
        <w:gridCol w:w="1033"/>
        <w:gridCol w:w="1619"/>
        <w:gridCol w:w="5241"/>
      </w:tblGrid>
      <w:tr w:rsidR="00A67EED" w:rsidRPr="004C5E65" w14:paraId="3D6804A7" w14:textId="77777777" w:rsidTr="0088541F">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651" w:type="pct"/>
          </w:tcPr>
          <w:p w14:paraId="5C55752B" w14:textId="56CB2CB0" w:rsidR="00A67EED" w:rsidRPr="004C5E65" w:rsidRDefault="007430E9" w:rsidP="007430E9">
            <w:pPr>
              <w:pStyle w:val="NoSpacing"/>
            </w:pPr>
            <w:r w:rsidRPr="004C5E65">
              <w:t>Version</w:t>
            </w:r>
          </w:p>
        </w:tc>
        <w:tc>
          <w:tcPr>
            <w:tcW w:w="569" w:type="pct"/>
          </w:tcPr>
          <w:p w14:paraId="557CD06E" w14:textId="77777777" w:rsidR="00A67EED" w:rsidRPr="004C5E65" w:rsidRDefault="007430E9" w:rsidP="007430E9">
            <w:pPr>
              <w:pStyle w:val="NoSpacing"/>
              <w:cnfStyle w:val="100000000000" w:firstRow="1" w:lastRow="0" w:firstColumn="0" w:lastColumn="0" w:oddVBand="0" w:evenVBand="0" w:oddHBand="0" w:evenHBand="0" w:firstRowFirstColumn="0" w:firstRowLastColumn="0" w:lastRowFirstColumn="0" w:lastRowLastColumn="0"/>
            </w:pPr>
            <w:fldSimple w:instr="DOCVARIABLE  txtStatus  \* MERGEFORMAT">
              <w:r w:rsidRPr="004C5E65">
                <w:t>Status</w:t>
              </w:r>
            </w:fldSimple>
          </w:p>
        </w:tc>
        <w:tc>
          <w:tcPr>
            <w:tcW w:w="892" w:type="pct"/>
          </w:tcPr>
          <w:p w14:paraId="3054F5B0" w14:textId="6A3706FE" w:rsidR="00A67EED" w:rsidRPr="004C5E65" w:rsidRDefault="007430E9" w:rsidP="007430E9">
            <w:pPr>
              <w:pStyle w:val="NoSpacing"/>
              <w:cnfStyle w:val="100000000000" w:firstRow="1" w:lastRow="0" w:firstColumn="0" w:lastColumn="0" w:oddVBand="0" w:evenVBand="0" w:oddHBand="0" w:evenHBand="0" w:firstRowFirstColumn="0" w:firstRowLastColumn="0" w:lastRowFirstColumn="0" w:lastRowLastColumn="0"/>
            </w:pPr>
            <w:r w:rsidRPr="004C5E65">
              <w:t>Date</w:t>
            </w:r>
          </w:p>
        </w:tc>
        <w:tc>
          <w:tcPr>
            <w:tcW w:w="2887" w:type="pct"/>
          </w:tcPr>
          <w:p w14:paraId="46621FBA" w14:textId="6E1A715A" w:rsidR="00A67EED" w:rsidRPr="004C5E65" w:rsidRDefault="007430E9" w:rsidP="007430E9">
            <w:pPr>
              <w:pStyle w:val="NoSpacing"/>
              <w:cnfStyle w:val="100000000000" w:firstRow="1" w:lastRow="0" w:firstColumn="0" w:lastColumn="0" w:oddVBand="0" w:evenVBand="0" w:oddHBand="0" w:evenHBand="0" w:firstRowFirstColumn="0" w:firstRowLastColumn="0" w:lastRowFirstColumn="0" w:lastRowLastColumn="0"/>
            </w:pPr>
            <w:r w:rsidRPr="004C5E65">
              <w:t>To</w:t>
            </w:r>
          </w:p>
        </w:tc>
      </w:tr>
      <w:tr w:rsidR="004F0F73" w:rsidRPr="004C5E65" w14:paraId="684C7DEB" w14:textId="77777777" w:rsidTr="0088541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651" w:type="pct"/>
          </w:tcPr>
          <w:p w14:paraId="5A874B97" w14:textId="77777777" w:rsidR="00891492" w:rsidRPr="004C5E65" w:rsidRDefault="00891492" w:rsidP="007430E9">
            <w:pPr>
              <w:pStyle w:val="NoSpacing"/>
            </w:pPr>
            <w:r w:rsidRPr="004C5E65">
              <w:t>1.0</w:t>
            </w:r>
          </w:p>
        </w:tc>
        <w:tc>
          <w:tcPr>
            <w:tcW w:w="569" w:type="pct"/>
          </w:tcPr>
          <w:p w14:paraId="136BC04B" w14:textId="58EEE457" w:rsidR="00891492" w:rsidRPr="004C5E65" w:rsidRDefault="00230743" w:rsidP="007430E9">
            <w:pPr>
              <w:pStyle w:val="NoSpacing"/>
              <w:cnfStyle w:val="000000100000" w:firstRow="0" w:lastRow="0" w:firstColumn="0" w:lastColumn="0" w:oddVBand="0" w:evenVBand="0" w:oddHBand="1" w:evenHBand="0" w:firstRowFirstColumn="0" w:firstRowLastColumn="0" w:lastRowFirstColumn="0" w:lastRowLastColumn="0"/>
            </w:pPr>
            <w:r>
              <w:t>Draft</w:t>
            </w:r>
          </w:p>
        </w:tc>
        <w:tc>
          <w:tcPr>
            <w:tcW w:w="892" w:type="pct"/>
          </w:tcPr>
          <w:p w14:paraId="27BCA7F5" w14:textId="7F5ED0AC" w:rsidR="00891492" w:rsidRPr="004C5E65" w:rsidRDefault="00751A67" w:rsidP="007430E9">
            <w:pPr>
              <w:pStyle w:val="NoSpacing"/>
              <w:cnfStyle w:val="000000100000" w:firstRow="0" w:lastRow="0" w:firstColumn="0" w:lastColumn="0" w:oddVBand="0" w:evenVBand="0" w:oddHBand="1" w:evenHBand="0" w:firstRowFirstColumn="0" w:firstRowLastColumn="0" w:lastRowFirstColumn="0" w:lastRowLastColumn="0"/>
            </w:pPr>
            <w:r>
              <w:t>11/10/2024</w:t>
            </w:r>
          </w:p>
        </w:tc>
        <w:tc>
          <w:tcPr>
            <w:tcW w:w="2887" w:type="pct"/>
          </w:tcPr>
          <w:p w14:paraId="0B842A03" w14:textId="2118F5B1" w:rsidR="00891492" w:rsidRPr="004C5E65" w:rsidRDefault="00A50B9C" w:rsidP="007430E9">
            <w:pPr>
              <w:pStyle w:val="NoSpacing"/>
              <w:cnfStyle w:val="000000100000" w:firstRow="0" w:lastRow="0" w:firstColumn="0" w:lastColumn="0" w:oddVBand="0" w:evenVBand="0" w:oddHBand="1" w:evenHBand="0" w:firstRowFirstColumn="0" w:firstRowLastColumn="0" w:lastRowFirstColumn="0" w:lastRowLastColumn="0"/>
            </w:pPr>
            <w:r>
              <w:t>Supervisor, first and second acce</w:t>
            </w:r>
            <w:r w:rsidR="0088541F">
              <w:t>ssor. Trough Teams and Canvas respectively.</w:t>
            </w:r>
          </w:p>
        </w:tc>
      </w:tr>
      <w:tr w:rsidR="004F0F73" w:rsidRPr="004C5E65" w14:paraId="0649BB95" w14:textId="77777777" w:rsidTr="0088541F">
        <w:trPr>
          <w:trHeight w:val="425"/>
        </w:trPr>
        <w:tc>
          <w:tcPr>
            <w:cnfStyle w:val="001000000000" w:firstRow="0" w:lastRow="0" w:firstColumn="1" w:lastColumn="0" w:oddVBand="0" w:evenVBand="0" w:oddHBand="0" w:evenHBand="0" w:firstRowFirstColumn="0" w:firstRowLastColumn="0" w:lastRowFirstColumn="0" w:lastRowLastColumn="0"/>
            <w:tcW w:w="651" w:type="pct"/>
          </w:tcPr>
          <w:p w14:paraId="59878F7D" w14:textId="7A5DF986" w:rsidR="00891492" w:rsidRPr="004C5E65" w:rsidRDefault="00D13DA8" w:rsidP="007430E9">
            <w:pPr>
              <w:pStyle w:val="NoSpacing"/>
            </w:pPr>
            <w:r>
              <w:t>2.0</w:t>
            </w:r>
          </w:p>
        </w:tc>
        <w:tc>
          <w:tcPr>
            <w:tcW w:w="569" w:type="pct"/>
          </w:tcPr>
          <w:p w14:paraId="40989690" w14:textId="2EEB912A" w:rsidR="00891492" w:rsidRPr="004C5E65" w:rsidRDefault="00D13DA8" w:rsidP="007430E9">
            <w:pPr>
              <w:pStyle w:val="NoSpacing"/>
              <w:cnfStyle w:val="000000000000" w:firstRow="0" w:lastRow="0" w:firstColumn="0" w:lastColumn="0" w:oddVBand="0" w:evenVBand="0" w:oddHBand="0" w:evenHBand="0" w:firstRowFirstColumn="0" w:firstRowLastColumn="0" w:lastRowFirstColumn="0" w:lastRowLastColumn="0"/>
            </w:pPr>
            <w:r>
              <w:t>Final</w:t>
            </w:r>
          </w:p>
        </w:tc>
        <w:tc>
          <w:tcPr>
            <w:tcW w:w="892" w:type="pct"/>
          </w:tcPr>
          <w:p w14:paraId="38D4D839" w14:textId="00925A81" w:rsidR="00891492" w:rsidRPr="004C5E65" w:rsidRDefault="00D13DA8" w:rsidP="007430E9">
            <w:pPr>
              <w:pStyle w:val="NoSpacing"/>
              <w:cnfStyle w:val="000000000000" w:firstRow="0" w:lastRow="0" w:firstColumn="0" w:lastColumn="0" w:oddVBand="0" w:evenVBand="0" w:oddHBand="0" w:evenHBand="0" w:firstRowFirstColumn="0" w:firstRowLastColumn="0" w:lastRowFirstColumn="0" w:lastRowLastColumn="0"/>
            </w:pPr>
            <w:r>
              <w:t>28/10/2024</w:t>
            </w:r>
          </w:p>
        </w:tc>
        <w:tc>
          <w:tcPr>
            <w:tcW w:w="2887" w:type="pct"/>
          </w:tcPr>
          <w:p w14:paraId="5877C83D" w14:textId="0D849064" w:rsidR="00891492" w:rsidRPr="004C5E65" w:rsidRDefault="00D13DA8" w:rsidP="007430E9">
            <w:pPr>
              <w:pStyle w:val="NoSpacing"/>
              <w:cnfStyle w:val="000000000000" w:firstRow="0" w:lastRow="0" w:firstColumn="0" w:lastColumn="0" w:oddVBand="0" w:evenVBand="0" w:oddHBand="0" w:evenHBand="0" w:firstRowFirstColumn="0" w:firstRowLastColumn="0" w:lastRowFirstColumn="0" w:lastRowLastColumn="0"/>
            </w:pPr>
            <w:r>
              <w:t>Supervisor and first accessor. Published on portfolio site.</w:t>
            </w:r>
          </w:p>
        </w:tc>
      </w:tr>
    </w:tbl>
    <w:p w14:paraId="55ADFA6D" w14:textId="77777777" w:rsidR="0067387F" w:rsidRPr="004C5E65" w:rsidRDefault="0067387F" w:rsidP="00F874BD"/>
    <w:p w14:paraId="0E6D0363" w14:textId="77777777" w:rsidR="00891492" w:rsidRPr="004C5E65" w:rsidRDefault="00891492" w:rsidP="00F874BD"/>
    <w:p w14:paraId="0727B400" w14:textId="77777777" w:rsidR="00891492" w:rsidRPr="004C5E65" w:rsidRDefault="004F0F73" w:rsidP="00F874BD">
      <w:r w:rsidRPr="004C5E65">
        <w:rPr>
          <w:noProof/>
          <w:lang w:eastAsia="nl-NL"/>
        </w:rPr>
        <mc:AlternateContent>
          <mc:Choice Requires="wps">
            <w:drawing>
              <wp:anchor distT="0" distB="0" distL="114300" distR="114300" simplePos="0" relativeHeight="251646464" behindDoc="1" locked="0" layoutInCell="0" allowOverlap="0" wp14:anchorId="1C7BD850" wp14:editId="56264037">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wps:spPr>
                      <wps:txbx>
                        <w:txbxContent>
                          <w:p w14:paraId="0DA14F50" w14:textId="77777777" w:rsidR="004C61B4" w:rsidRPr="004E25E7" w:rsidRDefault="004C61B4" w:rsidP="00F874BD">
                            <w:pPr>
                              <w:rPr>
                                <w:lang w:val="nl-NL"/>
                              </w:rPr>
                            </w:pPr>
                            <w:r w:rsidRPr="004E25E7">
                              <w:rPr>
                                <w:lang w:val="nl-NL"/>
                              </w:rPr>
                              <w:t>© Info Support B.V., Veenendaal 20</w:t>
                            </w:r>
                            <w:r w:rsidR="006E5DC1" w:rsidRPr="004E25E7">
                              <w:rPr>
                                <w:lang w:val="nl-NL"/>
                              </w:rPr>
                              <w:t>24</w:t>
                            </w:r>
                          </w:p>
                          <w:p w14:paraId="006C590D" w14:textId="77777777" w:rsidR="004C61B4" w:rsidRPr="004E25E7" w:rsidRDefault="004C61B4" w:rsidP="00F874BD">
                            <w:pPr>
                              <w:rPr>
                                <w:lang w:val="nl-NL"/>
                              </w:rPr>
                            </w:pPr>
                          </w:p>
                          <w:p w14:paraId="57A108E9" w14:textId="77777777" w:rsidR="004C61B4" w:rsidRPr="004E25E7" w:rsidRDefault="004C61B4" w:rsidP="00F874BD">
                            <w:pPr>
                              <w:rPr>
                                <w:b/>
                                <w:lang w:val="nl-NL"/>
                              </w:rPr>
                            </w:pPr>
                            <w:r w:rsidRPr="004E25E7">
                              <w:rPr>
                                <w:lang w:val="nl-NL"/>
                              </w:rPr>
                              <w:t xml:space="preserve">Niets uit deze uitgave mag worden verveelvoudigd en/of openbaar gemaakt door middel van druk, fotokopie, microfilm of op welke andere wijze ook, zonder voorafgaande toestemming van </w:t>
                            </w:r>
                            <w:r w:rsidRPr="004E25E7">
                              <w:rPr>
                                <w:b/>
                                <w:lang w:val="nl-NL"/>
                              </w:rPr>
                              <w:t>Info Support B.V.</w:t>
                            </w:r>
                          </w:p>
                          <w:p w14:paraId="57DFAD88" w14:textId="77777777" w:rsidR="004C61B4" w:rsidRPr="004E25E7" w:rsidRDefault="004C61B4" w:rsidP="00F874BD">
                            <w:pPr>
                              <w:rPr>
                                <w:lang w:val="nl-NL"/>
                              </w:rPr>
                            </w:pPr>
                          </w:p>
                          <w:p w14:paraId="3B112C5F" w14:textId="77777777" w:rsidR="004C61B4" w:rsidRPr="004C5E65" w:rsidRDefault="004C61B4" w:rsidP="00F874BD">
                            <w:pPr>
                              <w:rPr>
                                <w:b/>
                              </w:rPr>
                            </w:pPr>
                            <w:r w:rsidRPr="004C5E65">
                              <w:t xml:space="preserve">No part of this publication may be reproduced in any form by print, photo print, microfilm or any other means without written permission by </w:t>
                            </w:r>
                            <w:r w:rsidRPr="004C5E65">
                              <w:rPr>
                                <w:b/>
                              </w:rPr>
                              <w:t>Info Support B.V.</w:t>
                            </w:r>
                          </w:p>
                          <w:p w14:paraId="1CE01CEB" w14:textId="77777777" w:rsidR="004C61B4" w:rsidRPr="004C5E65" w:rsidRDefault="004C61B4" w:rsidP="00F874BD"/>
                          <w:p w14:paraId="5CC22621" w14:textId="77777777" w:rsidR="00891492" w:rsidRPr="004E25E7" w:rsidRDefault="004C61B4" w:rsidP="00F874BD">
                            <w:pPr>
                              <w:rPr>
                                <w:lang w:val="nl-NL"/>
                              </w:rPr>
                            </w:pPr>
                            <w:r w:rsidRPr="004E25E7">
                              <w:rPr>
                                <w:lang w:val="nl-NL"/>
                              </w:rPr>
                              <w:t xml:space="preserve">Prijsopgaven en leveringen geschieden volgens de Algemene Voorwaarden van </w:t>
                            </w:r>
                            <w:r w:rsidRPr="004E25E7">
                              <w:rPr>
                                <w:b/>
                                <w:lang w:val="nl-NL"/>
                              </w:rPr>
                              <w:t>Info Support B.V.</w:t>
                            </w:r>
                            <w:r w:rsidRPr="004E25E7">
                              <w:rPr>
                                <w:lang w:val="nl-NL"/>
                              </w:rPr>
                              <w:t xml:space="preserve"> gedeponeerd bij de </w:t>
                            </w:r>
                            <w:proofErr w:type="spellStart"/>
                            <w:r w:rsidRPr="004E25E7">
                              <w:rPr>
                                <w:lang w:val="nl-NL"/>
                              </w:rPr>
                              <w:t>K.v.K.</w:t>
                            </w:r>
                            <w:proofErr w:type="spellEnd"/>
                            <w:r w:rsidRPr="004E25E7">
                              <w:rPr>
                                <w:lang w:val="nl-NL"/>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C7BD850" id="Disclaimer" o:spid="_x0000_s1030" type="#_x0000_t202" style="position:absolute;left:0;text-align:left;margin-left:-.35pt;margin-top:454.15pt;width:336pt;height:246.1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" o:allowincell="f" o:allowoverlap="f" filled="f" stroked="f">
                <v:textbox>
                  <w:txbxContent>
                    <w:p w14:paraId="0DA14F50" w14:textId="77777777" w:rsidR="004C61B4" w:rsidRPr="004E25E7" w:rsidRDefault="004C61B4" w:rsidP="00F874BD">
                      <w:pPr>
                        <w:rPr>
                          <w:lang w:val="nl-NL"/>
                        </w:rPr>
                      </w:pPr>
                      <w:r w:rsidRPr="004E25E7">
                        <w:rPr>
                          <w:lang w:val="nl-NL"/>
                        </w:rPr>
                        <w:t>© Info Support B.V., Veenendaal 20</w:t>
                      </w:r>
                      <w:r w:rsidR="006E5DC1" w:rsidRPr="004E25E7">
                        <w:rPr>
                          <w:lang w:val="nl-NL"/>
                        </w:rPr>
                        <w:t>24</w:t>
                      </w:r>
                    </w:p>
                    <w:p w14:paraId="006C590D" w14:textId="77777777" w:rsidR="004C61B4" w:rsidRPr="004E25E7" w:rsidRDefault="004C61B4" w:rsidP="00F874BD">
                      <w:pPr>
                        <w:rPr>
                          <w:lang w:val="nl-NL"/>
                        </w:rPr>
                      </w:pPr>
                    </w:p>
                    <w:p w14:paraId="57A108E9" w14:textId="77777777" w:rsidR="004C61B4" w:rsidRPr="004E25E7" w:rsidRDefault="004C61B4" w:rsidP="00F874BD">
                      <w:pPr>
                        <w:rPr>
                          <w:b/>
                          <w:lang w:val="nl-NL"/>
                        </w:rPr>
                      </w:pPr>
                      <w:r w:rsidRPr="004E25E7">
                        <w:rPr>
                          <w:lang w:val="nl-NL"/>
                        </w:rPr>
                        <w:t xml:space="preserve">Niets uit deze uitgave mag worden verveelvoudigd en/of openbaar gemaakt door middel van druk, fotokopie, microfilm of op welke andere wijze ook, zonder voorafgaande toestemming van </w:t>
                      </w:r>
                      <w:r w:rsidRPr="004E25E7">
                        <w:rPr>
                          <w:b/>
                          <w:lang w:val="nl-NL"/>
                        </w:rPr>
                        <w:t>Info Support B.V.</w:t>
                      </w:r>
                    </w:p>
                    <w:p w14:paraId="57DFAD88" w14:textId="77777777" w:rsidR="004C61B4" w:rsidRPr="004E25E7" w:rsidRDefault="004C61B4" w:rsidP="00F874BD">
                      <w:pPr>
                        <w:rPr>
                          <w:lang w:val="nl-NL"/>
                        </w:rPr>
                      </w:pPr>
                    </w:p>
                    <w:p w14:paraId="3B112C5F" w14:textId="77777777" w:rsidR="004C61B4" w:rsidRPr="004C5E65" w:rsidRDefault="004C61B4" w:rsidP="00F874BD">
                      <w:pPr>
                        <w:rPr>
                          <w:b/>
                        </w:rPr>
                      </w:pPr>
                      <w:r w:rsidRPr="004C5E65">
                        <w:t xml:space="preserve">No part of this publication may be reproduced in any form by print, photo print, microfilm or any other means without written permission by </w:t>
                      </w:r>
                      <w:r w:rsidRPr="004C5E65">
                        <w:rPr>
                          <w:b/>
                        </w:rPr>
                        <w:t>Info Support B.V.</w:t>
                      </w:r>
                    </w:p>
                    <w:p w14:paraId="1CE01CEB" w14:textId="77777777" w:rsidR="004C61B4" w:rsidRPr="004C5E65" w:rsidRDefault="004C61B4" w:rsidP="00F874BD"/>
                    <w:p w14:paraId="5CC22621" w14:textId="77777777" w:rsidR="00891492" w:rsidRPr="004E25E7" w:rsidRDefault="004C61B4" w:rsidP="00F874BD">
                      <w:pPr>
                        <w:rPr>
                          <w:lang w:val="nl-NL"/>
                        </w:rPr>
                      </w:pPr>
                      <w:r w:rsidRPr="004E25E7">
                        <w:rPr>
                          <w:lang w:val="nl-NL"/>
                        </w:rPr>
                        <w:t xml:space="preserve">Prijsopgaven en leveringen geschieden volgens de Algemene Voorwaarden van </w:t>
                      </w:r>
                      <w:r w:rsidRPr="004E25E7">
                        <w:rPr>
                          <w:b/>
                          <w:lang w:val="nl-NL"/>
                        </w:rPr>
                        <w:t>Info Support B.V.</w:t>
                      </w:r>
                      <w:r w:rsidRPr="004E25E7">
                        <w:rPr>
                          <w:lang w:val="nl-NL"/>
                        </w:rPr>
                        <w:t xml:space="preserve"> gedeponeerd bij de </w:t>
                      </w:r>
                      <w:proofErr w:type="spellStart"/>
                      <w:r w:rsidRPr="004E25E7">
                        <w:rPr>
                          <w:lang w:val="nl-NL"/>
                        </w:rPr>
                        <w:t>K.v.K.</w:t>
                      </w:r>
                      <w:proofErr w:type="spellEnd"/>
                      <w:r w:rsidRPr="004E25E7">
                        <w:rPr>
                          <w:lang w:val="nl-NL"/>
                        </w:rPr>
                        <w:t xml:space="preserve"> te Utrecht onder nr. 30135370. Een exemplaar zenden wij u op uw verzoek per omgaande kosteloos toe.</w:t>
                      </w:r>
                    </w:p>
                  </w:txbxContent>
                </v:textbox>
                <w10:wrap anchorx="margin" anchory="margin"/>
              </v:shape>
            </w:pict>
          </mc:Fallback>
        </mc:AlternateContent>
      </w:r>
      <w:r w:rsidR="00891492" w:rsidRPr="004C5E65">
        <w:br w:type="page"/>
      </w:r>
    </w:p>
    <w:p w14:paraId="553C6ABA" w14:textId="77777777" w:rsidR="00891492" w:rsidRPr="004C5E65" w:rsidRDefault="00891492" w:rsidP="00F874BD">
      <w:commentRangeStart w:id="20"/>
      <w:commentRangeStart w:id="21"/>
      <w:commentRangeEnd w:id="20"/>
      <w:r>
        <w:lastRenderedPageBreak/>
        <w:commentReference w:id="20"/>
      </w:r>
      <w:commentRangeEnd w:id="21"/>
      <w:r w:rsidR="00F51365">
        <w:rPr>
          <w:rStyle w:val="CommentReference"/>
        </w:rPr>
        <w:commentReference w:id="21"/>
      </w:r>
    </w:p>
    <w:sdt>
      <w:sdtPr>
        <w:rPr>
          <w:b w:val="0"/>
          <w:color w:val="auto"/>
          <w:sz w:val="22"/>
        </w:rPr>
        <w:id w:val="2006777111"/>
        <w:docPartObj>
          <w:docPartGallery w:val="Table of Contents"/>
          <w:docPartUnique/>
        </w:docPartObj>
      </w:sdtPr>
      <w:sdtEndPr/>
      <w:sdtContent>
        <w:p w14:paraId="15809F68" w14:textId="4DB53567" w:rsidR="007430E9" w:rsidRPr="004C5E65" w:rsidRDefault="007430E9" w:rsidP="00F874BD">
          <w:pPr>
            <w:pStyle w:val="Koptekst1"/>
          </w:pPr>
          <w:r w:rsidRPr="004C5E65">
            <w:t>Contents</w:t>
          </w:r>
        </w:p>
        <w:p w14:paraId="4A66B0DD" w14:textId="7A6E2DE7" w:rsidR="0082761F" w:rsidRDefault="007430E9">
          <w:pPr>
            <w:pStyle w:val="TOC1"/>
            <w:rPr>
              <w:b w:val="0"/>
              <w:color w:val="auto"/>
              <w:kern w:val="2"/>
              <w:sz w:val="24"/>
              <w:szCs w:val="24"/>
              <w14:ligatures w14:val="standardContextual"/>
            </w:rPr>
          </w:pPr>
          <w:r w:rsidRPr="004C5E65">
            <w:rPr>
              <w:noProof w:val="0"/>
            </w:rPr>
            <w:fldChar w:fldCharType="begin"/>
          </w:r>
          <w:r w:rsidRPr="004C5E65">
            <w:rPr>
              <w:noProof w:val="0"/>
            </w:rPr>
            <w:instrText xml:space="preserve"> TOC \o "1-3" \h \z \u </w:instrText>
          </w:r>
          <w:r w:rsidRPr="004C5E65">
            <w:rPr>
              <w:noProof w:val="0"/>
            </w:rPr>
            <w:fldChar w:fldCharType="separate"/>
          </w:r>
          <w:hyperlink w:anchor="_Toc181017604" w:history="1">
            <w:r w:rsidR="0082761F" w:rsidRPr="009E54AC">
              <w:rPr>
                <w:rStyle w:val="Hyperlink"/>
              </w:rPr>
              <w:t>1.</w:t>
            </w:r>
            <w:r w:rsidR="0082761F">
              <w:rPr>
                <w:b w:val="0"/>
                <w:color w:val="auto"/>
                <w:kern w:val="2"/>
                <w:sz w:val="24"/>
                <w:szCs w:val="24"/>
                <w14:ligatures w14:val="standardContextual"/>
              </w:rPr>
              <w:tab/>
            </w:r>
            <w:r w:rsidR="0082761F" w:rsidRPr="009E54AC">
              <w:rPr>
                <w:rStyle w:val="Hyperlink"/>
              </w:rPr>
              <w:t>Introduction</w:t>
            </w:r>
            <w:r w:rsidR="0082761F">
              <w:rPr>
                <w:webHidden/>
              </w:rPr>
              <w:tab/>
            </w:r>
            <w:r w:rsidR="0082761F">
              <w:rPr>
                <w:webHidden/>
              </w:rPr>
              <w:fldChar w:fldCharType="begin"/>
            </w:r>
            <w:r w:rsidR="0082761F">
              <w:rPr>
                <w:webHidden/>
              </w:rPr>
              <w:instrText xml:space="preserve"> PAGEREF _Toc181017604 \h </w:instrText>
            </w:r>
            <w:r w:rsidR="0082761F">
              <w:rPr>
                <w:webHidden/>
              </w:rPr>
            </w:r>
            <w:r w:rsidR="0082761F">
              <w:rPr>
                <w:webHidden/>
              </w:rPr>
              <w:fldChar w:fldCharType="separate"/>
            </w:r>
            <w:r w:rsidR="00B0255F">
              <w:rPr>
                <w:webHidden/>
              </w:rPr>
              <w:t>4</w:t>
            </w:r>
            <w:r w:rsidR="0082761F">
              <w:rPr>
                <w:webHidden/>
              </w:rPr>
              <w:fldChar w:fldCharType="end"/>
            </w:r>
          </w:hyperlink>
        </w:p>
        <w:p w14:paraId="609BF862" w14:textId="1032F8F8" w:rsidR="0082761F" w:rsidRDefault="0082761F">
          <w:pPr>
            <w:pStyle w:val="TOC2"/>
            <w:rPr>
              <w:rFonts w:eastAsiaTheme="minorEastAsia"/>
              <w:color w:val="auto"/>
              <w:kern w:val="2"/>
              <w:sz w:val="24"/>
              <w:szCs w:val="24"/>
              <w14:ligatures w14:val="standardContextual"/>
            </w:rPr>
          </w:pPr>
          <w:hyperlink w:anchor="_Toc181017605" w:history="1">
            <w:r w:rsidRPr="009E54AC">
              <w:rPr>
                <w:rStyle w:val="Hyperlink"/>
              </w:rPr>
              <w:t>1.1</w:t>
            </w:r>
            <w:r>
              <w:rPr>
                <w:rFonts w:eastAsiaTheme="minorEastAsia"/>
                <w:color w:val="auto"/>
                <w:kern w:val="2"/>
                <w:sz w:val="24"/>
                <w:szCs w:val="24"/>
                <w14:ligatures w14:val="standardContextual"/>
              </w:rPr>
              <w:tab/>
            </w:r>
            <w:r w:rsidRPr="009E54AC">
              <w:rPr>
                <w:rStyle w:val="Hyperlink"/>
              </w:rPr>
              <w:t>Objective</w:t>
            </w:r>
            <w:r>
              <w:rPr>
                <w:webHidden/>
              </w:rPr>
              <w:tab/>
            </w:r>
            <w:r>
              <w:rPr>
                <w:webHidden/>
              </w:rPr>
              <w:fldChar w:fldCharType="begin"/>
            </w:r>
            <w:r>
              <w:rPr>
                <w:webHidden/>
              </w:rPr>
              <w:instrText xml:space="preserve"> PAGEREF _Toc181017605 \h </w:instrText>
            </w:r>
            <w:r>
              <w:rPr>
                <w:webHidden/>
              </w:rPr>
            </w:r>
            <w:r>
              <w:rPr>
                <w:webHidden/>
              </w:rPr>
              <w:fldChar w:fldCharType="separate"/>
            </w:r>
            <w:r w:rsidR="00B0255F">
              <w:rPr>
                <w:webHidden/>
              </w:rPr>
              <w:t>4</w:t>
            </w:r>
            <w:r>
              <w:rPr>
                <w:webHidden/>
              </w:rPr>
              <w:fldChar w:fldCharType="end"/>
            </w:r>
          </w:hyperlink>
        </w:p>
        <w:p w14:paraId="5A94A93B" w14:textId="45A342C5" w:rsidR="0082761F" w:rsidRDefault="0082761F">
          <w:pPr>
            <w:pStyle w:val="TOC2"/>
            <w:rPr>
              <w:rFonts w:eastAsiaTheme="minorEastAsia"/>
              <w:color w:val="auto"/>
              <w:kern w:val="2"/>
              <w:sz w:val="24"/>
              <w:szCs w:val="24"/>
              <w14:ligatures w14:val="standardContextual"/>
            </w:rPr>
          </w:pPr>
          <w:hyperlink w:anchor="_Toc181017606" w:history="1">
            <w:r w:rsidRPr="009E54AC">
              <w:rPr>
                <w:rStyle w:val="Hyperlink"/>
              </w:rPr>
              <w:t>1.2</w:t>
            </w:r>
            <w:r>
              <w:rPr>
                <w:rFonts w:eastAsiaTheme="minorEastAsia"/>
                <w:color w:val="auto"/>
                <w:kern w:val="2"/>
                <w:sz w:val="24"/>
                <w:szCs w:val="24"/>
                <w14:ligatures w14:val="standardContextual"/>
              </w:rPr>
              <w:tab/>
            </w:r>
            <w:r w:rsidRPr="009E54AC">
              <w:rPr>
                <w:rStyle w:val="Hyperlink"/>
              </w:rPr>
              <w:t>Survey Design</w:t>
            </w:r>
            <w:r>
              <w:rPr>
                <w:webHidden/>
              </w:rPr>
              <w:tab/>
            </w:r>
            <w:r>
              <w:rPr>
                <w:webHidden/>
              </w:rPr>
              <w:fldChar w:fldCharType="begin"/>
            </w:r>
            <w:r>
              <w:rPr>
                <w:webHidden/>
              </w:rPr>
              <w:instrText xml:space="preserve"> PAGEREF _Toc181017606 \h </w:instrText>
            </w:r>
            <w:r>
              <w:rPr>
                <w:webHidden/>
              </w:rPr>
            </w:r>
            <w:r>
              <w:rPr>
                <w:webHidden/>
              </w:rPr>
              <w:fldChar w:fldCharType="separate"/>
            </w:r>
            <w:r w:rsidR="00B0255F">
              <w:rPr>
                <w:webHidden/>
              </w:rPr>
              <w:t>4</w:t>
            </w:r>
            <w:r>
              <w:rPr>
                <w:webHidden/>
              </w:rPr>
              <w:fldChar w:fldCharType="end"/>
            </w:r>
          </w:hyperlink>
        </w:p>
        <w:p w14:paraId="142D3047" w14:textId="36082204" w:rsidR="0082761F" w:rsidRDefault="0082761F">
          <w:pPr>
            <w:pStyle w:val="TOC2"/>
            <w:rPr>
              <w:rFonts w:eastAsiaTheme="minorEastAsia"/>
              <w:color w:val="auto"/>
              <w:kern w:val="2"/>
              <w:sz w:val="24"/>
              <w:szCs w:val="24"/>
              <w14:ligatures w14:val="standardContextual"/>
            </w:rPr>
          </w:pPr>
          <w:hyperlink w:anchor="_Toc181017607" w:history="1">
            <w:r w:rsidRPr="009E54AC">
              <w:rPr>
                <w:rStyle w:val="Hyperlink"/>
              </w:rPr>
              <w:t>1.3</w:t>
            </w:r>
            <w:r>
              <w:rPr>
                <w:rFonts w:eastAsiaTheme="minorEastAsia"/>
                <w:color w:val="auto"/>
                <w:kern w:val="2"/>
                <w:sz w:val="24"/>
                <w:szCs w:val="24"/>
                <w14:ligatures w14:val="standardContextual"/>
              </w:rPr>
              <w:tab/>
            </w:r>
            <w:r w:rsidRPr="009E54AC">
              <w:rPr>
                <w:rStyle w:val="Hyperlink"/>
              </w:rPr>
              <w:t>Target Audience</w:t>
            </w:r>
            <w:r>
              <w:rPr>
                <w:webHidden/>
              </w:rPr>
              <w:tab/>
            </w:r>
            <w:r>
              <w:rPr>
                <w:webHidden/>
              </w:rPr>
              <w:fldChar w:fldCharType="begin"/>
            </w:r>
            <w:r>
              <w:rPr>
                <w:webHidden/>
              </w:rPr>
              <w:instrText xml:space="preserve"> PAGEREF _Toc181017607 \h </w:instrText>
            </w:r>
            <w:r>
              <w:rPr>
                <w:webHidden/>
              </w:rPr>
            </w:r>
            <w:r>
              <w:rPr>
                <w:webHidden/>
              </w:rPr>
              <w:fldChar w:fldCharType="separate"/>
            </w:r>
            <w:r w:rsidR="00B0255F">
              <w:rPr>
                <w:webHidden/>
              </w:rPr>
              <w:t>4</w:t>
            </w:r>
            <w:r>
              <w:rPr>
                <w:webHidden/>
              </w:rPr>
              <w:fldChar w:fldCharType="end"/>
            </w:r>
          </w:hyperlink>
        </w:p>
        <w:p w14:paraId="24A1C03A" w14:textId="3747C1EA" w:rsidR="0082761F" w:rsidRDefault="0082761F">
          <w:pPr>
            <w:pStyle w:val="TOC2"/>
            <w:rPr>
              <w:rFonts w:eastAsiaTheme="minorEastAsia"/>
              <w:color w:val="auto"/>
              <w:kern w:val="2"/>
              <w:sz w:val="24"/>
              <w:szCs w:val="24"/>
              <w14:ligatures w14:val="standardContextual"/>
            </w:rPr>
          </w:pPr>
          <w:hyperlink w:anchor="_Toc181017608" w:history="1">
            <w:r w:rsidRPr="009E54AC">
              <w:rPr>
                <w:rStyle w:val="Hyperlink"/>
              </w:rPr>
              <w:t>1.4</w:t>
            </w:r>
            <w:r>
              <w:rPr>
                <w:rFonts w:eastAsiaTheme="minorEastAsia"/>
                <w:color w:val="auto"/>
                <w:kern w:val="2"/>
                <w:sz w:val="24"/>
                <w:szCs w:val="24"/>
                <w14:ligatures w14:val="standardContextual"/>
              </w:rPr>
              <w:tab/>
            </w:r>
            <w:r w:rsidRPr="009E54AC">
              <w:rPr>
                <w:rStyle w:val="Hyperlink"/>
              </w:rPr>
              <w:t>How Azure Pipelines Work</w:t>
            </w:r>
            <w:r>
              <w:rPr>
                <w:webHidden/>
              </w:rPr>
              <w:tab/>
            </w:r>
            <w:r>
              <w:rPr>
                <w:webHidden/>
              </w:rPr>
              <w:fldChar w:fldCharType="begin"/>
            </w:r>
            <w:r>
              <w:rPr>
                <w:webHidden/>
              </w:rPr>
              <w:instrText xml:space="preserve"> PAGEREF _Toc181017608 \h </w:instrText>
            </w:r>
            <w:r>
              <w:rPr>
                <w:webHidden/>
              </w:rPr>
            </w:r>
            <w:r>
              <w:rPr>
                <w:webHidden/>
              </w:rPr>
              <w:fldChar w:fldCharType="separate"/>
            </w:r>
            <w:r w:rsidR="00B0255F">
              <w:rPr>
                <w:webHidden/>
              </w:rPr>
              <w:t>5</w:t>
            </w:r>
            <w:r>
              <w:rPr>
                <w:webHidden/>
              </w:rPr>
              <w:fldChar w:fldCharType="end"/>
            </w:r>
          </w:hyperlink>
        </w:p>
        <w:p w14:paraId="6C583FE4" w14:textId="75BDBD2D" w:rsidR="0082761F" w:rsidRDefault="0082761F">
          <w:pPr>
            <w:pStyle w:val="TOC2"/>
            <w:rPr>
              <w:rFonts w:eastAsiaTheme="minorEastAsia"/>
              <w:color w:val="auto"/>
              <w:kern w:val="2"/>
              <w:sz w:val="24"/>
              <w:szCs w:val="24"/>
              <w14:ligatures w14:val="standardContextual"/>
            </w:rPr>
          </w:pPr>
          <w:hyperlink w:anchor="_Toc181017609" w:history="1">
            <w:r w:rsidRPr="009E54AC">
              <w:rPr>
                <w:rStyle w:val="Hyperlink"/>
              </w:rPr>
              <w:t>1.5</w:t>
            </w:r>
            <w:r>
              <w:rPr>
                <w:rFonts w:eastAsiaTheme="minorEastAsia"/>
                <w:color w:val="auto"/>
                <w:kern w:val="2"/>
                <w:sz w:val="24"/>
                <w:szCs w:val="24"/>
                <w14:ligatures w14:val="standardContextual"/>
              </w:rPr>
              <w:tab/>
            </w:r>
            <w:r w:rsidRPr="009E54AC">
              <w:rPr>
                <w:rStyle w:val="Hyperlink"/>
              </w:rPr>
              <w:t>The Survey</w:t>
            </w:r>
            <w:r>
              <w:rPr>
                <w:webHidden/>
              </w:rPr>
              <w:tab/>
            </w:r>
            <w:r>
              <w:rPr>
                <w:webHidden/>
              </w:rPr>
              <w:fldChar w:fldCharType="begin"/>
            </w:r>
            <w:r>
              <w:rPr>
                <w:webHidden/>
              </w:rPr>
              <w:instrText xml:space="preserve"> PAGEREF _Toc181017609 \h </w:instrText>
            </w:r>
            <w:r>
              <w:rPr>
                <w:webHidden/>
              </w:rPr>
            </w:r>
            <w:r>
              <w:rPr>
                <w:webHidden/>
              </w:rPr>
              <w:fldChar w:fldCharType="separate"/>
            </w:r>
            <w:r w:rsidR="00B0255F">
              <w:rPr>
                <w:webHidden/>
              </w:rPr>
              <w:t>5</w:t>
            </w:r>
            <w:r>
              <w:rPr>
                <w:webHidden/>
              </w:rPr>
              <w:fldChar w:fldCharType="end"/>
            </w:r>
          </w:hyperlink>
        </w:p>
        <w:p w14:paraId="10981155" w14:textId="68E1DF85" w:rsidR="0082761F" w:rsidRDefault="0082761F">
          <w:pPr>
            <w:pStyle w:val="TOC1"/>
            <w:rPr>
              <w:b w:val="0"/>
              <w:color w:val="auto"/>
              <w:kern w:val="2"/>
              <w:sz w:val="24"/>
              <w:szCs w:val="24"/>
              <w14:ligatures w14:val="standardContextual"/>
            </w:rPr>
          </w:pPr>
          <w:hyperlink w:anchor="_Toc181017610" w:history="1">
            <w:r w:rsidRPr="009E54AC">
              <w:rPr>
                <w:rStyle w:val="Hyperlink"/>
              </w:rPr>
              <w:t>2.</w:t>
            </w:r>
            <w:r>
              <w:rPr>
                <w:b w:val="0"/>
                <w:color w:val="auto"/>
                <w:kern w:val="2"/>
                <w:sz w:val="24"/>
                <w:szCs w:val="24"/>
                <w14:ligatures w14:val="standardContextual"/>
              </w:rPr>
              <w:tab/>
            </w:r>
            <w:r w:rsidRPr="009E54AC">
              <w:rPr>
                <w:rStyle w:val="Hyperlink"/>
              </w:rPr>
              <w:t>Survey Findings</w:t>
            </w:r>
            <w:r>
              <w:rPr>
                <w:webHidden/>
              </w:rPr>
              <w:tab/>
            </w:r>
            <w:r>
              <w:rPr>
                <w:webHidden/>
              </w:rPr>
              <w:fldChar w:fldCharType="begin"/>
            </w:r>
            <w:r>
              <w:rPr>
                <w:webHidden/>
              </w:rPr>
              <w:instrText xml:space="preserve"> PAGEREF _Toc181017610 \h </w:instrText>
            </w:r>
            <w:r>
              <w:rPr>
                <w:webHidden/>
              </w:rPr>
            </w:r>
            <w:r>
              <w:rPr>
                <w:webHidden/>
              </w:rPr>
              <w:fldChar w:fldCharType="separate"/>
            </w:r>
            <w:r w:rsidR="00B0255F">
              <w:rPr>
                <w:webHidden/>
              </w:rPr>
              <w:t>6</w:t>
            </w:r>
            <w:r>
              <w:rPr>
                <w:webHidden/>
              </w:rPr>
              <w:fldChar w:fldCharType="end"/>
            </w:r>
          </w:hyperlink>
        </w:p>
        <w:p w14:paraId="34DD94F7" w14:textId="524A10D0" w:rsidR="0082761F" w:rsidRDefault="0082761F">
          <w:pPr>
            <w:pStyle w:val="TOC2"/>
            <w:rPr>
              <w:rFonts w:eastAsiaTheme="minorEastAsia"/>
              <w:color w:val="auto"/>
              <w:kern w:val="2"/>
              <w:sz w:val="24"/>
              <w:szCs w:val="24"/>
              <w14:ligatures w14:val="standardContextual"/>
            </w:rPr>
          </w:pPr>
          <w:hyperlink w:anchor="_Toc181017611" w:history="1">
            <w:r w:rsidRPr="009E54AC">
              <w:rPr>
                <w:rStyle w:val="Hyperlink"/>
              </w:rPr>
              <w:t>2.1</w:t>
            </w:r>
            <w:r>
              <w:rPr>
                <w:rFonts w:eastAsiaTheme="minorEastAsia"/>
                <w:color w:val="auto"/>
                <w:kern w:val="2"/>
                <w:sz w:val="24"/>
                <w:szCs w:val="24"/>
                <w14:ligatures w14:val="standardContextual"/>
              </w:rPr>
              <w:tab/>
            </w:r>
            <w:r w:rsidRPr="009E54AC">
              <w:rPr>
                <w:rStyle w:val="Hyperlink"/>
              </w:rPr>
              <w:t>Participant Demographics</w:t>
            </w:r>
            <w:r>
              <w:rPr>
                <w:webHidden/>
              </w:rPr>
              <w:tab/>
            </w:r>
            <w:r>
              <w:rPr>
                <w:webHidden/>
              </w:rPr>
              <w:fldChar w:fldCharType="begin"/>
            </w:r>
            <w:r>
              <w:rPr>
                <w:webHidden/>
              </w:rPr>
              <w:instrText xml:space="preserve"> PAGEREF _Toc181017611 \h </w:instrText>
            </w:r>
            <w:r>
              <w:rPr>
                <w:webHidden/>
              </w:rPr>
            </w:r>
            <w:r>
              <w:rPr>
                <w:webHidden/>
              </w:rPr>
              <w:fldChar w:fldCharType="separate"/>
            </w:r>
            <w:r w:rsidR="00B0255F">
              <w:rPr>
                <w:webHidden/>
              </w:rPr>
              <w:t>6</w:t>
            </w:r>
            <w:r>
              <w:rPr>
                <w:webHidden/>
              </w:rPr>
              <w:fldChar w:fldCharType="end"/>
            </w:r>
          </w:hyperlink>
        </w:p>
        <w:p w14:paraId="33A88C37" w14:textId="3B561308" w:rsidR="0082761F" w:rsidRDefault="0082761F">
          <w:pPr>
            <w:pStyle w:val="TOC2"/>
            <w:rPr>
              <w:rFonts w:eastAsiaTheme="minorEastAsia"/>
              <w:color w:val="auto"/>
              <w:kern w:val="2"/>
              <w:sz w:val="24"/>
              <w:szCs w:val="24"/>
              <w14:ligatures w14:val="standardContextual"/>
            </w:rPr>
          </w:pPr>
          <w:hyperlink w:anchor="_Toc181017612" w:history="1">
            <w:r w:rsidRPr="009E54AC">
              <w:rPr>
                <w:rStyle w:val="Hyperlink"/>
              </w:rPr>
              <w:t>2.2</w:t>
            </w:r>
            <w:r>
              <w:rPr>
                <w:rFonts w:eastAsiaTheme="minorEastAsia"/>
                <w:color w:val="auto"/>
                <w:kern w:val="2"/>
                <w:sz w:val="24"/>
                <w:szCs w:val="24"/>
                <w14:ligatures w14:val="standardContextual"/>
              </w:rPr>
              <w:tab/>
            </w:r>
            <w:r w:rsidRPr="009E54AC">
              <w:rPr>
                <w:rStyle w:val="Hyperlink"/>
              </w:rPr>
              <w:t>Feature related issues</w:t>
            </w:r>
            <w:r>
              <w:rPr>
                <w:webHidden/>
              </w:rPr>
              <w:tab/>
            </w:r>
            <w:r>
              <w:rPr>
                <w:webHidden/>
              </w:rPr>
              <w:fldChar w:fldCharType="begin"/>
            </w:r>
            <w:r>
              <w:rPr>
                <w:webHidden/>
              </w:rPr>
              <w:instrText xml:space="preserve"> PAGEREF _Toc181017612 \h </w:instrText>
            </w:r>
            <w:r>
              <w:rPr>
                <w:webHidden/>
              </w:rPr>
            </w:r>
            <w:r>
              <w:rPr>
                <w:webHidden/>
              </w:rPr>
              <w:fldChar w:fldCharType="separate"/>
            </w:r>
            <w:r w:rsidR="00B0255F">
              <w:rPr>
                <w:webHidden/>
              </w:rPr>
              <w:t>7</w:t>
            </w:r>
            <w:r>
              <w:rPr>
                <w:webHidden/>
              </w:rPr>
              <w:fldChar w:fldCharType="end"/>
            </w:r>
          </w:hyperlink>
        </w:p>
        <w:p w14:paraId="6417F491" w14:textId="5503B3EB" w:rsidR="0082761F" w:rsidRDefault="0082761F">
          <w:pPr>
            <w:pStyle w:val="TOC2"/>
            <w:rPr>
              <w:rFonts w:eastAsiaTheme="minorEastAsia"/>
              <w:color w:val="auto"/>
              <w:kern w:val="2"/>
              <w:sz w:val="24"/>
              <w:szCs w:val="24"/>
              <w14:ligatures w14:val="standardContextual"/>
            </w:rPr>
          </w:pPr>
          <w:hyperlink w:anchor="_Toc181017613" w:history="1">
            <w:r w:rsidRPr="009E54AC">
              <w:rPr>
                <w:rStyle w:val="Hyperlink"/>
              </w:rPr>
              <w:t>2.3</w:t>
            </w:r>
            <w:r>
              <w:rPr>
                <w:rFonts w:eastAsiaTheme="minorEastAsia"/>
                <w:color w:val="auto"/>
                <w:kern w:val="2"/>
                <w:sz w:val="24"/>
                <w:szCs w:val="24"/>
                <w14:ligatures w14:val="standardContextual"/>
              </w:rPr>
              <w:tab/>
            </w:r>
            <w:r w:rsidRPr="009E54AC">
              <w:rPr>
                <w:rStyle w:val="Hyperlink"/>
              </w:rPr>
              <w:t>Error messages</w:t>
            </w:r>
            <w:r>
              <w:rPr>
                <w:webHidden/>
              </w:rPr>
              <w:tab/>
            </w:r>
            <w:r>
              <w:rPr>
                <w:webHidden/>
              </w:rPr>
              <w:fldChar w:fldCharType="begin"/>
            </w:r>
            <w:r>
              <w:rPr>
                <w:webHidden/>
              </w:rPr>
              <w:instrText xml:space="preserve"> PAGEREF _Toc181017613 \h </w:instrText>
            </w:r>
            <w:r>
              <w:rPr>
                <w:webHidden/>
              </w:rPr>
            </w:r>
            <w:r>
              <w:rPr>
                <w:webHidden/>
              </w:rPr>
              <w:fldChar w:fldCharType="separate"/>
            </w:r>
            <w:r w:rsidR="00B0255F">
              <w:rPr>
                <w:webHidden/>
              </w:rPr>
              <w:t>7</w:t>
            </w:r>
            <w:r>
              <w:rPr>
                <w:webHidden/>
              </w:rPr>
              <w:fldChar w:fldCharType="end"/>
            </w:r>
          </w:hyperlink>
        </w:p>
        <w:p w14:paraId="060E4FAC" w14:textId="294FFC90" w:rsidR="0082761F" w:rsidRDefault="0082761F">
          <w:pPr>
            <w:pStyle w:val="TOC2"/>
            <w:rPr>
              <w:rFonts w:eastAsiaTheme="minorEastAsia"/>
              <w:color w:val="auto"/>
              <w:kern w:val="2"/>
              <w:sz w:val="24"/>
              <w:szCs w:val="24"/>
              <w14:ligatures w14:val="standardContextual"/>
            </w:rPr>
          </w:pPr>
          <w:hyperlink w:anchor="_Toc181017614" w:history="1">
            <w:r w:rsidRPr="009E54AC">
              <w:rPr>
                <w:rStyle w:val="Hyperlink"/>
              </w:rPr>
              <w:t>2.4</w:t>
            </w:r>
            <w:r>
              <w:rPr>
                <w:rFonts w:eastAsiaTheme="minorEastAsia"/>
                <w:color w:val="auto"/>
                <w:kern w:val="2"/>
                <w:sz w:val="24"/>
                <w:szCs w:val="24"/>
                <w14:ligatures w14:val="standardContextual"/>
              </w:rPr>
              <w:tab/>
            </w:r>
            <w:r w:rsidRPr="009E54AC">
              <w:rPr>
                <w:rStyle w:val="Hyperlink"/>
              </w:rPr>
              <w:t>Most Frustrating Aspects</w:t>
            </w:r>
            <w:r>
              <w:rPr>
                <w:webHidden/>
              </w:rPr>
              <w:tab/>
            </w:r>
            <w:r>
              <w:rPr>
                <w:webHidden/>
              </w:rPr>
              <w:fldChar w:fldCharType="begin"/>
            </w:r>
            <w:r>
              <w:rPr>
                <w:webHidden/>
              </w:rPr>
              <w:instrText xml:space="preserve"> PAGEREF _Toc181017614 \h </w:instrText>
            </w:r>
            <w:r>
              <w:rPr>
                <w:webHidden/>
              </w:rPr>
            </w:r>
            <w:r>
              <w:rPr>
                <w:webHidden/>
              </w:rPr>
              <w:fldChar w:fldCharType="separate"/>
            </w:r>
            <w:r w:rsidR="00B0255F">
              <w:rPr>
                <w:webHidden/>
              </w:rPr>
              <w:t>8</w:t>
            </w:r>
            <w:r>
              <w:rPr>
                <w:webHidden/>
              </w:rPr>
              <w:fldChar w:fldCharType="end"/>
            </w:r>
          </w:hyperlink>
        </w:p>
        <w:p w14:paraId="6E1329A9" w14:textId="10C4DE3E" w:rsidR="0082761F" w:rsidRDefault="0082761F">
          <w:pPr>
            <w:pStyle w:val="TOC1"/>
            <w:rPr>
              <w:b w:val="0"/>
              <w:color w:val="auto"/>
              <w:kern w:val="2"/>
              <w:sz w:val="24"/>
              <w:szCs w:val="24"/>
              <w14:ligatures w14:val="standardContextual"/>
            </w:rPr>
          </w:pPr>
          <w:hyperlink w:anchor="_Toc181017615" w:history="1">
            <w:r w:rsidRPr="009E54AC">
              <w:rPr>
                <w:rStyle w:val="Hyperlink"/>
              </w:rPr>
              <w:t>3.</w:t>
            </w:r>
            <w:r>
              <w:rPr>
                <w:b w:val="0"/>
                <w:color w:val="auto"/>
                <w:kern w:val="2"/>
                <w:sz w:val="24"/>
                <w:szCs w:val="24"/>
                <w14:ligatures w14:val="standardContextual"/>
              </w:rPr>
              <w:tab/>
            </w:r>
            <w:r w:rsidRPr="009E54AC">
              <w:rPr>
                <w:rStyle w:val="Hyperlink"/>
              </w:rPr>
              <w:t>Analysis</w:t>
            </w:r>
            <w:r>
              <w:rPr>
                <w:webHidden/>
              </w:rPr>
              <w:tab/>
            </w:r>
            <w:r>
              <w:rPr>
                <w:webHidden/>
              </w:rPr>
              <w:fldChar w:fldCharType="begin"/>
            </w:r>
            <w:r>
              <w:rPr>
                <w:webHidden/>
              </w:rPr>
              <w:instrText xml:space="preserve"> PAGEREF _Toc181017615 \h </w:instrText>
            </w:r>
            <w:r>
              <w:rPr>
                <w:webHidden/>
              </w:rPr>
            </w:r>
            <w:r>
              <w:rPr>
                <w:webHidden/>
              </w:rPr>
              <w:fldChar w:fldCharType="separate"/>
            </w:r>
            <w:r w:rsidR="00B0255F">
              <w:rPr>
                <w:webHidden/>
              </w:rPr>
              <w:t>9</w:t>
            </w:r>
            <w:r>
              <w:rPr>
                <w:webHidden/>
              </w:rPr>
              <w:fldChar w:fldCharType="end"/>
            </w:r>
          </w:hyperlink>
        </w:p>
        <w:p w14:paraId="703230BA" w14:textId="5D72406D" w:rsidR="0082761F" w:rsidRDefault="0082761F">
          <w:pPr>
            <w:pStyle w:val="TOC2"/>
            <w:rPr>
              <w:rFonts w:eastAsiaTheme="minorEastAsia"/>
              <w:color w:val="auto"/>
              <w:kern w:val="2"/>
              <w:sz w:val="24"/>
              <w:szCs w:val="24"/>
              <w14:ligatures w14:val="standardContextual"/>
            </w:rPr>
          </w:pPr>
          <w:hyperlink w:anchor="_Toc181017616" w:history="1">
            <w:r w:rsidRPr="009E54AC">
              <w:rPr>
                <w:rStyle w:val="Hyperlink"/>
              </w:rPr>
              <w:t>3.1</w:t>
            </w:r>
            <w:r>
              <w:rPr>
                <w:rFonts w:eastAsiaTheme="minorEastAsia"/>
                <w:color w:val="auto"/>
                <w:kern w:val="2"/>
                <w:sz w:val="24"/>
                <w:szCs w:val="24"/>
                <w14:ligatures w14:val="standardContextual"/>
              </w:rPr>
              <w:tab/>
            </w:r>
            <w:r w:rsidRPr="009E54AC">
              <w:rPr>
                <w:rStyle w:val="Hyperlink"/>
              </w:rPr>
              <w:t>Methodology</w:t>
            </w:r>
            <w:r>
              <w:rPr>
                <w:webHidden/>
              </w:rPr>
              <w:tab/>
            </w:r>
            <w:r>
              <w:rPr>
                <w:webHidden/>
              </w:rPr>
              <w:fldChar w:fldCharType="begin"/>
            </w:r>
            <w:r>
              <w:rPr>
                <w:webHidden/>
              </w:rPr>
              <w:instrText xml:space="preserve"> PAGEREF _Toc181017616 \h </w:instrText>
            </w:r>
            <w:r>
              <w:rPr>
                <w:webHidden/>
              </w:rPr>
            </w:r>
            <w:r>
              <w:rPr>
                <w:webHidden/>
              </w:rPr>
              <w:fldChar w:fldCharType="separate"/>
            </w:r>
            <w:r w:rsidR="00B0255F">
              <w:rPr>
                <w:webHidden/>
              </w:rPr>
              <w:t>9</w:t>
            </w:r>
            <w:r>
              <w:rPr>
                <w:webHidden/>
              </w:rPr>
              <w:fldChar w:fldCharType="end"/>
            </w:r>
          </w:hyperlink>
        </w:p>
        <w:p w14:paraId="508444FB" w14:textId="41F669BD" w:rsidR="0082761F" w:rsidRDefault="0082761F">
          <w:pPr>
            <w:pStyle w:val="TOC2"/>
            <w:rPr>
              <w:rFonts w:eastAsiaTheme="minorEastAsia"/>
              <w:color w:val="auto"/>
              <w:kern w:val="2"/>
              <w:sz w:val="24"/>
              <w:szCs w:val="24"/>
              <w14:ligatures w14:val="standardContextual"/>
            </w:rPr>
          </w:pPr>
          <w:hyperlink w:anchor="_Toc181017617" w:history="1">
            <w:r w:rsidRPr="009E54AC">
              <w:rPr>
                <w:rStyle w:val="Hyperlink"/>
              </w:rPr>
              <w:t>3.2</w:t>
            </w:r>
            <w:r>
              <w:rPr>
                <w:rFonts w:eastAsiaTheme="minorEastAsia"/>
                <w:color w:val="auto"/>
                <w:kern w:val="2"/>
                <w:sz w:val="24"/>
                <w:szCs w:val="24"/>
                <w14:ligatures w14:val="standardContextual"/>
              </w:rPr>
              <w:tab/>
            </w:r>
            <w:r w:rsidRPr="009E54AC">
              <w:rPr>
                <w:rStyle w:val="Hyperlink"/>
              </w:rPr>
              <w:t>Final Formula for Ranking</w:t>
            </w:r>
            <w:r>
              <w:rPr>
                <w:webHidden/>
              </w:rPr>
              <w:tab/>
            </w:r>
            <w:r>
              <w:rPr>
                <w:webHidden/>
              </w:rPr>
              <w:fldChar w:fldCharType="begin"/>
            </w:r>
            <w:r>
              <w:rPr>
                <w:webHidden/>
              </w:rPr>
              <w:instrText xml:space="preserve"> PAGEREF _Toc181017617 \h </w:instrText>
            </w:r>
            <w:r>
              <w:rPr>
                <w:webHidden/>
              </w:rPr>
            </w:r>
            <w:r>
              <w:rPr>
                <w:webHidden/>
              </w:rPr>
              <w:fldChar w:fldCharType="separate"/>
            </w:r>
            <w:r w:rsidR="00B0255F">
              <w:rPr>
                <w:webHidden/>
              </w:rPr>
              <w:t>10</w:t>
            </w:r>
            <w:r>
              <w:rPr>
                <w:webHidden/>
              </w:rPr>
              <w:fldChar w:fldCharType="end"/>
            </w:r>
          </w:hyperlink>
        </w:p>
        <w:p w14:paraId="7D57434C" w14:textId="227DC578" w:rsidR="0082761F" w:rsidRDefault="0082761F">
          <w:pPr>
            <w:pStyle w:val="TOC3"/>
            <w:tabs>
              <w:tab w:val="left" w:pos="1994"/>
            </w:tabs>
            <w:rPr>
              <w:rFonts w:eastAsiaTheme="minorEastAsia"/>
              <w:color w:val="auto"/>
              <w:kern w:val="2"/>
              <w:sz w:val="24"/>
              <w:szCs w:val="24"/>
              <w14:ligatures w14:val="standardContextual"/>
            </w:rPr>
          </w:pPr>
          <w:hyperlink w:anchor="_Toc181017618" w:history="1">
            <w:r w:rsidRPr="009E54AC">
              <w:rPr>
                <w:rStyle w:val="Hyperlink"/>
              </w:rPr>
              <w:t>3.2.1</w:t>
            </w:r>
            <w:r>
              <w:rPr>
                <w:rFonts w:eastAsiaTheme="minorEastAsia"/>
                <w:color w:val="auto"/>
                <w:kern w:val="2"/>
                <w:sz w:val="24"/>
                <w:szCs w:val="24"/>
                <w14:ligatures w14:val="standardContextual"/>
              </w:rPr>
              <w:tab/>
            </w:r>
            <w:r w:rsidRPr="009E54AC">
              <w:rPr>
                <w:rStyle w:val="Hyperlink"/>
              </w:rPr>
              <w:t>Standardization of Metrics:</w:t>
            </w:r>
            <w:r>
              <w:rPr>
                <w:webHidden/>
              </w:rPr>
              <w:tab/>
            </w:r>
            <w:r>
              <w:rPr>
                <w:webHidden/>
              </w:rPr>
              <w:fldChar w:fldCharType="begin"/>
            </w:r>
            <w:r>
              <w:rPr>
                <w:webHidden/>
              </w:rPr>
              <w:instrText xml:space="preserve"> PAGEREF _Toc181017618 \h </w:instrText>
            </w:r>
            <w:r>
              <w:rPr>
                <w:webHidden/>
              </w:rPr>
            </w:r>
            <w:r>
              <w:rPr>
                <w:webHidden/>
              </w:rPr>
              <w:fldChar w:fldCharType="separate"/>
            </w:r>
            <w:r w:rsidR="00B0255F">
              <w:rPr>
                <w:webHidden/>
              </w:rPr>
              <w:t>10</w:t>
            </w:r>
            <w:r>
              <w:rPr>
                <w:webHidden/>
              </w:rPr>
              <w:fldChar w:fldCharType="end"/>
            </w:r>
          </w:hyperlink>
        </w:p>
        <w:p w14:paraId="17BDACF4" w14:textId="721FAD81" w:rsidR="0082761F" w:rsidRDefault="0082761F">
          <w:pPr>
            <w:pStyle w:val="TOC2"/>
            <w:rPr>
              <w:rFonts w:eastAsiaTheme="minorEastAsia"/>
              <w:color w:val="auto"/>
              <w:kern w:val="2"/>
              <w:sz w:val="24"/>
              <w:szCs w:val="24"/>
              <w14:ligatures w14:val="standardContextual"/>
            </w:rPr>
          </w:pPr>
          <w:hyperlink w:anchor="_Toc181017619" w:history="1">
            <w:r w:rsidRPr="009E54AC">
              <w:rPr>
                <w:rStyle w:val="Hyperlink"/>
              </w:rPr>
              <w:t>3.3</w:t>
            </w:r>
            <w:r>
              <w:rPr>
                <w:rFonts w:eastAsiaTheme="minorEastAsia"/>
                <w:color w:val="auto"/>
                <w:kern w:val="2"/>
                <w:sz w:val="24"/>
                <w:szCs w:val="24"/>
                <w14:ligatures w14:val="standardContextual"/>
              </w:rPr>
              <w:tab/>
            </w:r>
            <w:r w:rsidRPr="009E54AC">
              <w:rPr>
                <w:rStyle w:val="Hyperlink"/>
              </w:rPr>
              <w:t>Final Results from the Ranking:</w:t>
            </w:r>
            <w:r>
              <w:rPr>
                <w:webHidden/>
              </w:rPr>
              <w:tab/>
            </w:r>
            <w:r>
              <w:rPr>
                <w:webHidden/>
              </w:rPr>
              <w:fldChar w:fldCharType="begin"/>
            </w:r>
            <w:r>
              <w:rPr>
                <w:webHidden/>
              </w:rPr>
              <w:instrText xml:space="preserve"> PAGEREF _Toc181017619 \h </w:instrText>
            </w:r>
            <w:r>
              <w:rPr>
                <w:webHidden/>
              </w:rPr>
            </w:r>
            <w:r>
              <w:rPr>
                <w:webHidden/>
              </w:rPr>
              <w:fldChar w:fldCharType="separate"/>
            </w:r>
            <w:r w:rsidR="00B0255F">
              <w:rPr>
                <w:webHidden/>
              </w:rPr>
              <w:t>10</w:t>
            </w:r>
            <w:r>
              <w:rPr>
                <w:webHidden/>
              </w:rPr>
              <w:fldChar w:fldCharType="end"/>
            </w:r>
          </w:hyperlink>
        </w:p>
        <w:p w14:paraId="62A0C74F" w14:textId="506C11B9" w:rsidR="0082761F" w:rsidRDefault="0082761F">
          <w:pPr>
            <w:pStyle w:val="TOC1"/>
            <w:rPr>
              <w:b w:val="0"/>
              <w:color w:val="auto"/>
              <w:kern w:val="2"/>
              <w:sz w:val="24"/>
              <w:szCs w:val="24"/>
              <w14:ligatures w14:val="standardContextual"/>
            </w:rPr>
          </w:pPr>
          <w:hyperlink w:anchor="_Toc181017620" w:history="1">
            <w:r w:rsidRPr="009E54AC">
              <w:rPr>
                <w:rStyle w:val="Hyperlink"/>
              </w:rPr>
              <w:t>4.</w:t>
            </w:r>
            <w:r>
              <w:rPr>
                <w:b w:val="0"/>
                <w:color w:val="auto"/>
                <w:kern w:val="2"/>
                <w:sz w:val="24"/>
                <w:szCs w:val="24"/>
                <w14:ligatures w14:val="standardContextual"/>
              </w:rPr>
              <w:tab/>
            </w:r>
            <w:r w:rsidRPr="009E54AC">
              <w:rPr>
                <w:rStyle w:val="Hyperlink"/>
              </w:rPr>
              <w:t>Recommendations</w:t>
            </w:r>
            <w:r>
              <w:rPr>
                <w:webHidden/>
              </w:rPr>
              <w:tab/>
            </w:r>
            <w:r>
              <w:rPr>
                <w:webHidden/>
              </w:rPr>
              <w:fldChar w:fldCharType="begin"/>
            </w:r>
            <w:r>
              <w:rPr>
                <w:webHidden/>
              </w:rPr>
              <w:instrText xml:space="preserve"> PAGEREF _Toc181017620 \h </w:instrText>
            </w:r>
            <w:r>
              <w:rPr>
                <w:webHidden/>
              </w:rPr>
            </w:r>
            <w:r>
              <w:rPr>
                <w:webHidden/>
              </w:rPr>
              <w:fldChar w:fldCharType="separate"/>
            </w:r>
            <w:r w:rsidR="00B0255F">
              <w:rPr>
                <w:webHidden/>
              </w:rPr>
              <w:t>11</w:t>
            </w:r>
            <w:r>
              <w:rPr>
                <w:webHidden/>
              </w:rPr>
              <w:fldChar w:fldCharType="end"/>
            </w:r>
          </w:hyperlink>
        </w:p>
        <w:p w14:paraId="4D0B0428" w14:textId="19E20B19" w:rsidR="0082761F" w:rsidRDefault="0082761F">
          <w:pPr>
            <w:pStyle w:val="TOC1"/>
            <w:rPr>
              <w:b w:val="0"/>
              <w:color w:val="auto"/>
              <w:kern w:val="2"/>
              <w:sz w:val="24"/>
              <w:szCs w:val="24"/>
              <w14:ligatures w14:val="standardContextual"/>
            </w:rPr>
          </w:pPr>
          <w:hyperlink w:anchor="_Toc181017621" w:history="1">
            <w:r w:rsidRPr="009E54AC">
              <w:rPr>
                <w:rStyle w:val="Hyperlink"/>
              </w:rPr>
              <w:t>5.</w:t>
            </w:r>
            <w:r>
              <w:rPr>
                <w:b w:val="0"/>
                <w:color w:val="auto"/>
                <w:kern w:val="2"/>
                <w:sz w:val="24"/>
                <w:szCs w:val="24"/>
                <w14:ligatures w14:val="standardContextual"/>
              </w:rPr>
              <w:tab/>
            </w:r>
            <w:r w:rsidRPr="009E54AC">
              <w:rPr>
                <w:rStyle w:val="Hyperlink"/>
              </w:rPr>
              <w:t>Conclusion</w:t>
            </w:r>
            <w:r>
              <w:rPr>
                <w:webHidden/>
              </w:rPr>
              <w:tab/>
            </w:r>
            <w:r>
              <w:rPr>
                <w:webHidden/>
              </w:rPr>
              <w:fldChar w:fldCharType="begin"/>
            </w:r>
            <w:r>
              <w:rPr>
                <w:webHidden/>
              </w:rPr>
              <w:instrText xml:space="preserve"> PAGEREF _Toc181017621 \h </w:instrText>
            </w:r>
            <w:r>
              <w:rPr>
                <w:webHidden/>
              </w:rPr>
            </w:r>
            <w:r>
              <w:rPr>
                <w:webHidden/>
              </w:rPr>
              <w:fldChar w:fldCharType="separate"/>
            </w:r>
            <w:r w:rsidR="00B0255F">
              <w:rPr>
                <w:webHidden/>
              </w:rPr>
              <w:t>12</w:t>
            </w:r>
            <w:r>
              <w:rPr>
                <w:webHidden/>
              </w:rPr>
              <w:fldChar w:fldCharType="end"/>
            </w:r>
          </w:hyperlink>
        </w:p>
        <w:p w14:paraId="3AAB3FEF" w14:textId="49B2B75B" w:rsidR="0082761F" w:rsidRDefault="0082761F">
          <w:pPr>
            <w:pStyle w:val="TOC1"/>
            <w:rPr>
              <w:b w:val="0"/>
              <w:color w:val="auto"/>
              <w:kern w:val="2"/>
              <w:sz w:val="24"/>
              <w:szCs w:val="24"/>
              <w14:ligatures w14:val="standardContextual"/>
            </w:rPr>
          </w:pPr>
          <w:hyperlink w:anchor="_Toc181017622" w:history="1">
            <w:r w:rsidRPr="009E54AC">
              <w:rPr>
                <w:rStyle w:val="Hyperlink"/>
              </w:rPr>
              <w:t>6.</w:t>
            </w:r>
            <w:r>
              <w:rPr>
                <w:b w:val="0"/>
                <w:color w:val="auto"/>
                <w:kern w:val="2"/>
                <w:sz w:val="24"/>
                <w:szCs w:val="24"/>
                <w14:ligatures w14:val="standardContextual"/>
              </w:rPr>
              <w:tab/>
            </w:r>
            <w:r w:rsidRPr="009E54AC">
              <w:rPr>
                <w:rStyle w:val="Hyperlink"/>
              </w:rPr>
              <w:t>References</w:t>
            </w:r>
            <w:r>
              <w:rPr>
                <w:webHidden/>
              </w:rPr>
              <w:tab/>
            </w:r>
            <w:r>
              <w:rPr>
                <w:webHidden/>
              </w:rPr>
              <w:fldChar w:fldCharType="begin"/>
            </w:r>
            <w:r>
              <w:rPr>
                <w:webHidden/>
              </w:rPr>
              <w:instrText xml:space="preserve"> PAGEREF _Toc181017622 \h </w:instrText>
            </w:r>
            <w:r>
              <w:rPr>
                <w:webHidden/>
              </w:rPr>
            </w:r>
            <w:r>
              <w:rPr>
                <w:webHidden/>
              </w:rPr>
              <w:fldChar w:fldCharType="separate"/>
            </w:r>
            <w:r w:rsidR="00B0255F">
              <w:rPr>
                <w:webHidden/>
              </w:rPr>
              <w:t>13</w:t>
            </w:r>
            <w:r>
              <w:rPr>
                <w:webHidden/>
              </w:rPr>
              <w:fldChar w:fldCharType="end"/>
            </w:r>
          </w:hyperlink>
        </w:p>
        <w:p w14:paraId="0270218A" w14:textId="56C07FA7" w:rsidR="007430E9" w:rsidRPr="004C5E65" w:rsidRDefault="007430E9" w:rsidP="00F874BD">
          <w:r w:rsidRPr="004C5E65">
            <w:fldChar w:fldCharType="end"/>
          </w:r>
        </w:p>
      </w:sdtContent>
    </w:sdt>
    <w:p w14:paraId="032E829C" w14:textId="16615854" w:rsidR="007430E9" w:rsidRPr="004C5E65" w:rsidRDefault="007430E9" w:rsidP="00F874BD">
      <w:pPr>
        <w:sectPr w:rsidR="007430E9" w:rsidRPr="004C5E65" w:rsidSect="00805839">
          <w:headerReference w:type="default" r:id="rId25"/>
          <w:footerReference w:type="default" r:id="rId26"/>
          <w:footerReference w:type="first" r:id="rId27"/>
          <w:pgSz w:w="11907" w:h="16840" w:code="9"/>
          <w:pgMar w:top="1417" w:right="1417" w:bottom="1417" w:left="1417" w:header="709" w:footer="709" w:gutter="0"/>
          <w:pgNumType w:start="0"/>
          <w:cols w:space="708"/>
          <w:titlePg/>
          <w:docGrid w:linePitch="360"/>
        </w:sectPr>
      </w:pPr>
    </w:p>
    <w:p w14:paraId="2A554CCD" w14:textId="52296542" w:rsidR="00891492" w:rsidRPr="004C5E65" w:rsidRDefault="007430E9" w:rsidP="0085297E">
      <w:pPr>
        <w:pStyle w:val="Heading1"/>
      </w:pPr>
      <w:bookmarkStart w:id="22" w:name="_Toc181017604"/>
      <w:r w:rsidRPr="0085297E">
        <w:lastRenderedPageBreak/>
        <w:t>Introduction</w:t>
      </w:r>
      <w:bookmarkEnd w:id="22"/>
    </w:p>
    <w:p w14:paraId="43EDBF17" w14:textId="45C6DE2B" w:rsidR="00405B9A" w:rsidRPr="004C5E65" w:rsidRDefault="00405B9A" w:rsidP="00F874BD">
      <w:r w:rsidRPr="004C5E65">
        <w:t>Azure Pipelines are an essential tool for continuous integration and deployment at Info Support, but developers have expressed frustration with its usage. A common challenge is that the only way to validate a pipeline is by running it</w:t>
      </w:r>
      <w:r w:rsidR="00F17FE2">
        <w:t xml:space="preserve">, </w:t>
      </w:r>
      <w:r w:rsidRPr="004C5E65">
        <w:t>this requires committing and pushing changes to see if they are correct, even for simple mistakes like typ</w:t>
      </w:r>
      <w:r w:rsidR="00F17FE2">
        <w:t>ing</w:t>
      </w:r>
      <w:r w:rsidRPr="004C5E65">
        <w:t xml:space="preserve"> errors in variable names. This leads to a slow and cumbersome process for catching minor issues, which ultimately impacts developer productivity.</w:t>
      </w:r>
    </w:p>
    <w:p w14:paraId="12C8BCC2" w14:textId="6E0C0E71" w:rsidR="00405B9A" w:rsidRPr="004C5E65" w:rsidRDefault="00405B9A" w:rsidP="00F874BD">
      <w:r>
        <w:t xml:space="preserve">The goal is to improve </w:t>
      </w:r>
      <w:r w:rsidR="00AC4277">
        <w:t>the</w:t>
      </w:r>
      <w:r>
        <w:t xml:space="preserve"> experience by creating a </w:t>
      </w:r>
      <w:r w:rsidR="00AC4277">
        <w:t>diagnostics tool</w:t>
      </w:r>
      <w:r>
        <w:t xml:space="preserve"> that can catch and report such errors early, directly in the editor. However, due to the vast range of potential errors</w:t>
      </w:r>
      <w:r w:rsidR="00A5703A">
        <w:t xml:space="preserve"> and limited time</w:t>
      </w:r>
      <w:r>
        <w:t>, it’s crucial to focus efforts on addressing the most common issues first. To achieve this, a survey was conducted to identify the most frequent pain points developers encounter while working with Azure Pipelines.</w:t>
      </w:r>
    </w:p>
    <w:p w14:paraId="39FE2B6E" w14:textId="77777777" w:rsidR="00405B9A" w:rsidRPr="004C5E65" w:rsidRDefault="00405B9A" w:rsidP="00F874BD">
      <w:pPr>
        <w:pStyle w:val="Heading2"/>
      </w:pPr>
      <w:bookmarkStart w:id="23" w:name="_Toc181017605"/>
      <w:r w:rsidRPr="004C5E65">
        <w:t>Objective</w:t>
      </w:r>
      <w:bookmarkEnd w:id="23"/>
    </w:p>
    <w:p w14:paraId="66D4E357" w14:textId="0020548C" w:rsidR="00405B9A" w:rsidRPr="004C5E65" w:rsidRDefault="00405B9A" w:rsidP="00F874BD">
      <w:r w:rsidRPr="004C5E65">
        <w:t>The survey’s primary objective was to gather insights from developers about the most problematic features in Azure Pipelines. The goal was to rank these features based on how often they cause issues, helping to prioritize which areas the new diagnostic</w:t>
      </w:r>
      <w:r w:rsidR="009509CF">
        <w:t>s</w:t>
      </w:r>
      <w:r w:rsidRPr="004C5E65">
        <w:t xml:space="preserve"> tool should address first.</w:t>
      </w:r>
    </w:p>
    <w:p w14:paraId="10226C48" w14:textId="77777777" w:rsidR="00405B9A" w:rsidRPr="004C5E65" w:rsidRDefault="00405B9A" w:rsidP="00F874BD">
      <w:pPr>
        <w:pStyle w:val="Heading2"/>
      </w:pPr>
      <w:bookmarkStart w:id="24" w:name="_Toc181017606"/>
      <w:r w:rsidRPr="004C5E65">
        <w:t>Survey Design</w:t>
      </w:r>
      <w:bookmarkEnd w:id="24"/>
    </w:p>
    <w:p w14:paraId="13A0BA4F" w14:textId="0E92C486" w:rsidR="00405B9A" w:rsidRPr="004C5E65" w:rsidRDefault="00405B9A" w:rsidP="00F874BD">
      <w:r>
        <w:t xml:space="preserve">The survey was distributed to developers within Info Support, aiming to understand the frequency of pipeline usage, their self-assessed proficiency, and the specific features that cause issues. Although the design was relatively straightforward, focusing mainly on feature-related frustrations, it became apparent that including questions about the time taken to resolve issues would have provided more nuanced insights. Nonetheless, the responses offer a valuable perspective on the challenges developers face. Over one week, </w:t>
      </w:r>
      <w:commentRangeStart w:id="25"/>
      <w:commentRangeStart w:id="26"/>
      <w:commentRangeStart w:id="27"/>
      <w:r>
        <w:t>29</w:t>
      </w:r>
      <w:commentRangeEnd w:id="25"/>
      <w:r>
        <w:commentReference w:id="25"/>
      </w:r>
      <w:commentRangeEnd w:id="26"/>
      <w:r w:rsidR="004E25E7">
        <w:rPr>
          <w:rStyle w:val="CommentReference"/>
        </w:rPr>
        <w:commentReference w:id="26"/>
      </w:r>
      <w:commentRangeEnd w:id="27"/>
      <w:r w:rsidR="00485D35">
        <w:rPr>
          <w:rStyle w:val="CommentReference"/>
        </w:rPr>
        <w:commentReference w:id="27"/>
      </w:r>
      <w:r>
        <w:t xml:space="preserve"> developers participated in the survey.</w:t>
      </w:r>
    </w:p>
    <w:p w14:paraId="18182C5D" w14:textId="77777777" w:rsidR="00405B9A" w:rsidRPr="004C5E65" w:rsidRDefault="00405B9A" w:rsidP="00F874BD">
      <w:pPr>
        <w:pStyle w:val="Heading2"/>
      </w:pPr>
      <w:bookmarkStart w:id="28" w:name="_Toc181017607"/>
      <w:r w:rsidRPr="004C5E65">
        <w:t>Target Audience</w:t>
      </w:r>
      <w:bookmarkEnd w:id="28"/>
    </w:p>
    <w:p w14:paraId="726AA015" w14:textId="47B76CE3" w:rsidR="00C76CF5" w:rsidRDefault="00405B9A" w:rsidP="00F874BD">
      <w:r>
        <w:t xml:space="preserve">The target audience for </w:t>
      </w:r>
      <w:r w:rsidR="004E25E7">
        <w:t>the</w:t>
      </w:r>
      <w:commentRangeStart w:id="29"/>
      <w:commentRangeStart w:id="30"/>
      <w:r>
        <w:t xml:space="preserve"> diagnostic tool </w:t>
      </w:r>
      <w:commentRangeEnd w:id="29"/>
      <w:r>
        <w:commentReference w:id="29"/>
      </w:r>
      <w:commentRangeEnd w:id="30"/>
      <w:r w:rsidR="002C339B">
        <w:rPr>
          <w:rStyle w:val="CommentReference"/>
        </w:rPr>
        <w:commentReference w:id="30"/>
      </w:r>
      <w:r>
        <w:t>is any developer working with Azure Pipelines. However, the immediate focus is on addressing the needs of developers at Info Support, based on their specific experiences with the platform</w:t>
      </w:r>
      <w:r w:rsidR="004E25E7">
        <w:t>, therefore the survey will target them.</w:t>
      </w:r>
    </w:p>
    <w:p w14:paraId="62D9228B" w14:textId="77777777" w:rsidR="00C76CF5" w:rsidRDefault="00C76CF5">
      <w:pPr>
        <w:jc w:val="left"/>
      </w:pPr>
      <w:r>
        <w:br w:type="page"/>
      </w:r>
    </w:p>
    <w:p w14:paraId="15B6B0A0" w14:textId="77777777" w:rsidR="00142DDF" w:rsidRPr="00142DDF" w:rsidRDefault="00142DDF" w:rsidP="00142DDF">
      <w:pPr>
        <w:pStyle w:val="Heading2"/>
      </w:pPr>
      <w:bookmarkStart w:id="31" w:name="_Toc181017608"/>
      <w:r w:rsidRPr="00142DDF">
        <w:lastRenderedPageBreak/>
        <w:t>How Azure Pipelines Work</w:t>
      </w:r>
      <w:bookmarkEnd w:id="31"/>
    </w:p>
    <w:p w14:paraId="7B284206" w14:textId="05EDB153" w:rsidR="00944CB4" w:rsidRPr="00944CB4" w:rsidRDefault="00944CB4" w:rsidP="00944CB4">
      <w:r w:rsidRPr="00944CB4">
        <w:t>Pipelines are configured using YAML files, which describe the sequence of jobs and stages that run tasks in a specific order. Stages group related jobs together, such as building, testing, and deploying, while jobs represent the individual steps of the pipeline.</w:t>
      </w:r>
    </w:p>
    <w:p w14:paraId="28EC9DFD" w14:textId="03859DAA" w:rsidR="00944CB4" w:rsidRPr="00C76CF5" w:rsidRDefault="00944CB4" w:rsidP="00944CB4">
      <w:r w:rsidRPr="00944CB4">
        <w:t xml:space="preserve">Throughout the pipeline, developers </w:t>
      </w:r>
      <w:r w:rsidR="00E52C16">
        <w:t>rely on</w:t>
      </w:r>
      <w:r w:rsidRPr="00944CB4">
        <w:t xml:space="preserve"> variables to store and reuse values across different </w:t>
      </w:r>
      <w:r w:rsidR="005618A2">
        <w:t>stages, jobs or tasks</w:t>
      </w:r>
      <w:r w:rsidRPr="00944CB4">
        <w:t xml:space="preserve">. Variables can be predefined by the system, defined by the user, or provided through templates, which allow for code reuse across multiple pipelines. These templates can be customized using template parameters, providing flexibility to modify the </w:t>
      </w:r>
      <w:proofErr w:type="spellStart"/>
      <w:r w:rsidRPr="00944CB4">
        <w:t>behavior</w:t>
      </w:r>
      <w:proofErr w:type="spellEnd"/>
      <w:r w:rsidRPr="00944CB4">
        <w:t xml:space="preserve"> of the template without duplicating code.</w:t>
      </w:r>
    </w:p>
    <w:p w14:paraId="76A7BCAC" w14:textId="616E6289" w:rsidR="00944CB4" w:rsidRPr="00944CB4" w:rsidRDefault="00944CB4" w:rsidP="00944CB4">
      <w:r w:rsidRPr="00944CB4">
        <w:t xml:space="preserve">Azure Pipelines also supports expressions that are evaluated during pipeline compilation, enabling </w:t>
      </w:r>
      <w:r w:rsidR="006B6FE2">
        <w:t>the developer to programmatically define the pipeline they want to execute</w:t>
      </w:r>
      <w:r w:rsidR="002C1F75">
        <w:t xml:space="preserve">, based on predefined conditions, such as </w:t>
      </w:r>
      <w:r w:rsidR="00322393">
        <w:t>the</w:t>
      </w:r>
      <w:r w:rsidR="00BF4129">
        <w:t xml:space="preserve"> branch the pipeline will run on</w:t>
      </w:r>
      <w:r w:rsidRPr="00944CB4">
        <w:t>.</w:t>
      </w:r>
    </w:p>
    <w:p w14:paraId="0FCD8FBC" w14:textId="77777777" w:rsidR="0035197E" w:rsidRDefault="00944CB4" w:rsidP="00944CB4">
      <w:r w:rsidRPr="00944CB4">
        <w:t xml:space="preserve">Through its use of stages, variables, templates, and expressions, Azure Pipelines enables </w:t>
      </w:r>
      <w:r w:rsidR="001B0389">
        <w:t>the automation of</w:t>
      </w:r>
      <w:r w:rsidRPr="00944CB4">
        <w:t xml:space="preserve"> complex workflows</w:t>
      </w:r>
      <w:r w:rsidR="001B0389">
        <w:t>.</w:t>
      </w:r>
    </w:p>
    <w:p w14:paraId="4A757700" w14:textId="77777777" w:rsidR="0035197E" w:rsidRDefault="0035197E" w:rsidP="0035197E">
      <w:pPr>
        <w:pStyle w:val="Heading2"/>
      </w:pPr>
      <w:bookmarkStart w:id="32" w:name="_Toc181017609"/>
      <w:r>
        <w:t>The Survey</w:t>
      </w:r>
      <w:bookmarkEnd w:id="32"/>
    </w:p>
    <w:p w14:paraId="31411698" w14:textId="49AFA29F" w:rsidR="00405B9A" w:rsidRPr="004C5E65" w:rsidRDefault="0035197E" w:rsidP="0035197E">
      <w:r>
        <w:t xml:space="preserve">The full survey with all the questions can be found at </w:t>
      </w:r>
      <w:hyperlink r:id="rId28" w:history="1">
        <w:r w:rsidRPr="0035197E">
          <w:rPr>
            <w:rStyle w:val="Hyperlink"/>
          </w:rPr>
          <w:t>https://forms.gle/cRhRyNR49DwFz8qV6</w:t>
        </w:r>
      </w:hyperlink>
      <w:r>
        <w:t>.</w:t>
      </w:r>
      <w:r w:rsidR="00405B9A" w:rsidRPr="004C5E65">
        <w:br w:type="page"/>
      </w:r>
    </w:p>
    <w:p w14:paraId="5D47A8EF" w14:textId="0A96509D" w:rsidR="00405B9A" w:rsidRPr="004C5E65" w:rsidRDefault="006910F6" w:rsidP="00F874BD">
      <w:pPr>
        <w:pStyle w:val="Heading1"/>
      </w:pPr>
      <w:bookmarkStart w:id="33" w:name="_Toc181017610"/>
      <w:r w:rsidRPr="004C5E65">
        <w:lastRenderedPageBreak/>
        <w:t>Survey Findings</w:t>
      </w:r>
      <w:bookmarkEnd w:id="33"/>
    </w:p>
    <w:p w14:paraId="66A8309A" w14:textId="77777777" w:rsidR="006910F6" w:rsidRPr="004C5E65" w:rsidRDefault="006910F6" w:rsidP="00F874BD">
      <w:pPr>
        <w:pStyle w:val="Heading2"/>
      </w:pPr>
      <w:bookmarkStart w:id="34" w:name="_Toc181017611"/>
      <w:r w:rsidRPr="004C5E65">
        <w:t>Participant Demographics</w:t>
      </w:r>
      <w:bookmarkEnd w:id="34"/>
    </w:p>
    <w:p w14:paraId="5D5D5F82" w14:textId="36AB6225" w:rsidR="006910F6" w:rsidRPr="004C5E65" w:rsidRDefault="006910F6" w:rsidP="00F874BD">
      <w:r w:rsidRPr="004C5E65">
        <w:t xml:space="preserve">A total of </w:t>
      </w:r>
      <w:r w:rsidR="009557E8">
        <w:t>29</w:t>
      </w:r>
      <w:r w:rsidRPr="004C5E65">
        <w:t xml:space="preserve"> developers from Info Support participated in the survey. Their frequency of Azure Pipelines usage varied as follows:</w:t>
      </w:r>
    </w:p>
    <w:p w14:paraId="6225D6B7" w14:textId="77777777" w:rsidR="006910F6" w:rsidRPr="004C5E65" w:rsidRDefault="006910F6" w:rsidP="00F874BD">
      <w:pPr>
        <w:pStyle w:val="ListParagraph"/>
        <w:numPr>
          <w:ilvl w:val="0"/>
          <w:numId w:val="33"/>
        </w:numPr>
      </w:pPr>
      <w:r w:rsidRPr="004C5E65">
        <w:rPr>
          <w:b/>
          <w:bCs/>
        </w:rPr>
        <w:t>Monthly</w:t>
      </w:r>
      <w:r w:rsidRPr="004C5E65">
        <w:t>: 13 participants</w:t>
      </w:r>
    </w:p>
    <w:p w14:paraId="60AB182C" w14:textId="77777777" w:rsidR="006910F6" w:rsidRPr="004C5E65" w:rsidRDefault="006910F6" w:rsidP="00F874BD">
      <w:pPr>
        <w:pStyle w:val="ListParagraph"/>
        <w:numPr>
          <w:ilvl w:val="0"/>
          <w:numId w:val="33"/>
        </w:numPr>
      </w:pPr>
      <w:r w:rsidRPr="004C5E65">
        <w:rPr>
          <w:b/>
          <w:bCs/>
        </w:rPr>
        <w:t>Weekly</w:t>
      </w:r>
      <w:r w:rsidRPr="004C5E65">
        <w:t>: 6 participants</w:t>
      </w:r>
    </w:p>
    <w:p w14:paraId="7BF61AB7" w14:textId="05B05D07" w:rsidR="009D0E35" w:rsidRPr="004C5E65" w:rsidRDefault="009D0E35" w:rsidP="00F874BD">
      <w:pPr>
        <w:pStyle w:val="ListParagraph"/>
        <w:numPr>
          <w:ilvl w:val="0"/>
          <w:numId w:val="33"/>
        </w:numPr>
      </w:pPr>
      <w:r w:rsidRPr="004C5E65">
        <w:rPr>
          <w:b/>
          <w:bCs/>
        </w:rPr>
        <w:t>Daily</w:t>
      </w:r>
      <w:r w:rsidRPr="004C5E65">
        <w:t>: 4 participants</w:t>
      </w:r>
    </w:p>
    <w:p w14:paraId="1ECB4D31" w14:textId="4C9BD911" w:rsidR="006910F6" w:rsidRDefault="006910F6" w:rsidP="00F874BD">
      <w:pPr>
        <w:pStyle w:val="ListParagraph"/>
        <w:numPr>
          <w:ilvl w:val="0"/>
          <w:numId w:val="33"/>
        </w:numPr>
      </w:pPr>
      <w:r w:rsidRPr="004C5E65">
        <w:rPr>
          <w:b/>
          <w:bCs/>
        </w:rPr>
        <w:t>Multiple times a day</w:t>
      </w:r>
      <w:r w:rsidRPr="004C5E65">
        <w:t>: 6 participants</w:t>
      </w:r>
    </w:p>
    <w:p w14:paraId="567B4D31" w14:textId="2D2990AE" w:rsidR="00624CCC" w:rsidRPr="004C5E65" w:rsidRDefault="00624CCC" w:rsidP="00624CCC">
      <w:r>
        <w:rPr>
          <w:noProof/>
        </w:rPr>
        <w:drawing>
          <wp:inline distT="0" distB="0" distL="0" distR="0" wp14:anchorId="4225F5FA" wp14:editId="0BD4584F">
            <wp:extent cx="5761355" cy="2424430"/>
            <wp:effectExtent l="0" t="0" r="0" b="0"/>
            <wp:docPr id="1776143327" name="Picture 12" descr="Forms response chart. Question title: How often do you develop Azure pipelines?. Number of responses: 2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How often do you develop Azure pipelines?. Number of responses: 29 respons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1355" cy="2424430"/>
                    </a:xfrm>
                    <a:prstGeom prst="rect">
                      <a:avLst/>
                    </a:prstGeom>
                    <a:noFill/>
                    <a:ln>
                      <a:noFill/>
                    </a:ln>
                  </pic:spPr>
                </pic:pic>
              </a:graphicData>
            </a:graphic>
          </wp:inline>
        </w:drawing>
      </w:r>
    </w:p>
    <w:p w14:paraId="267966F0" w14:textId="77777777" w:rsidR="006910F6" w:rsidRPr="004C5E65" w:rsidRDefault="006910F6" w:rsidP="00F874BD">
      <w:r w:rsidRPr="004C5E65">
        <w:t>When asked to rate their proficiency with Azure Pipelines on a scale from 1 to 4, where 4 indicates the highest level of proficiency, the results were as follows:</w:t>
      </w:r>
    </w:p>
    <w:p w14:paraId="1A6EC481" w14:textId="142B59A4" w:rsidR="006910F6" w:rsidRPr="004C5E65" w:rsidRDefault="006910F6" w:rsidP="00F874BD">
      <w:pPr>
        <w:pStyle w:val="ListParagraph"/>
        <w:numPr>
          <w:ilvl w:val="0"/>
          <w:numId w:val="34"/>
        </w:numPr>
      </w:pPr>
      <w:r w:rsidRPr="004C5E65">
        <w:t xml:space="preserve">Proficiency level </w:t>
      </w:r>
      <w:r w:rsidR="00B36DFF" w:rsidRPr="004C5E65">
        <w:t>4</w:t>
      </w:r>
      <w:r w:rsidRPr="004C5E65">
        <w:t xml:space="preserve">: </w:t>
      </w:r>
      <w:r w:rsidR="00B36DFF" w:rsidRPr="004C5E65">
        <w:t>9</w:t>
      </w:r>
      <w:r w:rsidRPr="004C5E65">
        <w:t xml:space="preserve"> participants</w:t>
      </w:r>
    </w:p>
    <w:p w14:paraId="26754F00" w14:textId="5C3F1D8C" w:rsidR="006910F6" w:rsidRPr="004C5E65" w:rsidRDefault="006910F6" w:rsidP="00F874BD">
      <w:pPr>
        <w:pStyle w:val="ListParagraph"/>
        <w:numPr>
          <w:ilvl w:val="0"/>
          <w:numId w:val="34"/>
        </w:numPr>
      </w:pPr>
      <w:r w:rsidRPr="004C5E65">
        <w:t xml:space="preserve">Proficiency level </w:t>
      </w:r>
      <w:r w:rsidR="00B36DFF" w:rsidRPr="004C5E65">
        <w:t>3</w:t>
      </w:r>
      <w:r w:rsidRPr="004C5E65">
        <w:t xml:space="preserve">: </w:t>
      </w:r>
      <w:r w:rsidR="00B36DFF" w:rsidRPr="004C5E65">
        <w:t>12</w:t>
      </w:r>
      <w:r w:rsidRPr="004C5E65">
        <w:t xml:space="preserve"> participants</w:t>
      </w:r>
    </w:p>
    <w:p w14:paraId="7D646712" w14:textId="77777777" w:rsidR="006910F6" w:rsidRPr="004C5E65" w:rsidRDefault="006910F6" w:rsidP="00F874BD">
      <w:pPr>
        <w:pStyle w:val="ListParagraph"/>
        <w:numPr>
          <w:ilvl w:val="0"/>
          <w:numId w:val="34"/>
        </w:numPr>
      </w:pPr>
      <w:r w:rsidRPr="004C5E65">
        <w:t>Proficiency level 2: 7 participants</w:t>
      </w:r>
    </w:p>
    <w:p w14:paraId="0FD326F6" w14:textId="77777777" w:rsidR="006910F6" w:rsidRPr="004C5E65" w:rsidRDefault="006910F6" w:rsidP="00F874BD">
      <w:pPr>
        <w:pStyle w:val="ListParagraph"/>
        <w:numPr>
          <w:ilvl w:val="0"/>
          <w:numId w:val="34"/>
        </w:numPr>
      </w:pPr>
      <w:r w:rsidRPr="004C5E65">
        <w:t>Proficiency level 1: 1 participant</w:t>
      </w:r>
    </w:p>
    <w:p w14:paraId="52140896" w14:textId="24F129B4" w:rsidR="00624CCC" w:rsidRDefault="009D0E35" w:rsidP="00F874BD">
      <w:r w:rsidRPr="004C5E65">
        <w:t>Upon further investigation, it was noted that making the scale from 1 to 4 was not the best approach as this did not allow for a middle response option. This can be problematic as, forcing respondents to take a side may introduce unwanted variance or bias to the data.</w:t>
      </w:r>
      <w:sdt>
        <w:sdtPr>
          <w:id w:val="-1518991150"/>
          <w:citation/>
        </w:sdtPr>
        <w:sdtEndPr/>
        <w:sdtContent>
          <w:r w:rsidRPr="004C5E65">
            <w:fldChar w:fldCharType="begin"/>
          </w:r>
          <w:r w:rsidRPr="004C5E65">
            <w:instrText xml:space="preserve"> CITATION Wil21 \l 2057 </w:instrText>
          </w:r>
          <w:r w:rsidRPr="004C5E65">
            <w:fldChar w:fldCharType="separate"/>
          </w:r>
          <w:r w:rsidR="00E260D2">
            <w:rPr>
              <w:noProof/>
            </w:rPr>
            <w:t xml:space="preserve"> (Webster, 2021)</w:t>
          </w:r>
          <w:r w:rsidRPr="004C5E65">
            <w:fldChar w:fldCharType="end"/>
          </w:r>
        </w:sdtContent>
      </w:sdt>
    </w:p>
    <w:p w14:paraId="7A06B0D3" w14:textId="3FA70931" w:rsidR="00624CCC" w:rsidRDefault="00136B37">
      <w:pPr>
        <w:jc w:val="left"/>
      </w:pPr>
      <w:r>
        <w:rPr>
          <w:noProof/>
        </w:rPr>
        <w:drawing>
          <wp:inline distT="0" distB="0" distL="0" distR="0" wp14:anchorId="1A46858B" wp14:editId="12161001">
            <wp:extent cx="5761355" cy="1714500"/>
            <wp:effectExtent l="0" t="0" r="0" b="0"/>
            <wp:docPr id="1793045746" name="Picture 13" descr="Forms response chart. Question title: How proficient are you with Azure pipelines?. Number of responses: 2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How proficient are you with Azure pipelines?. Number of responses: 29 responses."/>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2258" b="15140"/>
                    <a:stretch/>
                  </pic:blipFill>
                  <pic:spPr bwMode="auto">
                    <a:xfrm>
                      <a:off x="0" y="0"/>
                      <a:ext cx="5761355" cy="1714500"/>
                    </a:xfrm>
                    <a:prstGeom prst="rect">
                      <a:avLst/>
                    </a:prstGeom>
                    <a:noFill/>
                    <a:ln>
                      <a:noFill/>
                    </a:ln>
                    <a:extLst>
                      <a:ext uri="{53640926-AAD7-44D8-BBD7-CCE9431645EC}">
                        <a14:shadowObscured xmlns:a14="http://schemas.microsoft.com/office/drawing/2010/main"/>
                      </a:ext>
                    </a:extLst>
                  </pic:spPr>
                </pic:pic>
              </a:graphicData>
            </a:graphic>
          </wp:inline>
        </w:drawing>
      </w:r>
      <w:r w:rsidR="00624CCC">
        <w:br w:type="page"/>
      </w:r>
    </w:p>
    <w:p w14:paraId="1336D5CA" w14:textId="25E24766" w:rsidR="009D0E35" w:rsidRPr="004C5E65" w:rsidRDefault="003109B1" w:rsidP="003109B1">
      <w:pPr>
        <w:pStyle w:val="Heading2"/>
      </w:pPr>
      <w:bookmarkStart w:id="35" w:name="_Toc181017612"/>
      <w:commentRangeStart w:id="36"/>
      <w:commentRangeStart w:id="37"/>
      <w:commentRangeStart w:id="38"/>
      <w:commentRangeStart w:id="39"/>
      <w:r>
        <w:lastRenderedPageBreak/>
        <w:t>Feature related issues</w:t>
      </w:r>
      <w:bookmarkEnd w:id="35"/>
    </w:p>
    <w:p w14:paraId="63F904DC" w14:textId="1231811C" w:rsidR="003109B1" w:rsidRPr="004C5E65" w:rsidRDefault="00B36DFF" w:rsidP="003109B1">
      <w:r w:rsidRPr="004C5E65">
        <w:t xml:space="preserve">The survey aimed to identify the features of Azure Pipelines that cause the most development issues. Participants were asked to rate how frequently different features were responsible for issues, with responses ranging from </w:t>
      </w:r>
      <w:r w:rsidR="007E5057" w:rsidRPr="004C5E65">
        <w:t>‘</w:t>
      </w:r>
      <w:r w:rsidRPr="004C5E65">
        <w:t>None</w:t>
      </w:r>
      <w:r w:rsidR="007E5057" w:rsidRPr="004C5E65">
        <w:t>’</w:t>
      </w:r>
      <w:r w:rsidRPr="004C5E65">
        <w:t xml:space="preserve"> to </w:t>
      </w:r>
      <w:r w:rsidR="007E5057" w:rsidRPr="004C5E65">
        <w:t>‘</w:t>
      </w:r>
      <w:r w:rsidRPr="004C5E65">
        <w:t>Many</w:t>
      </w:r>
      <w:r w:rsidR="007E5057" w:rsidRPr="004C5E65">
        <w:t>’</w:t>
      </w:r>
      <w:r w:rsidRPr="004C5E65">
        <w:t>. Out of the 39 features evaluated, the following key insights were observed:</w:t>
      </w:r>
    </w:p>
    <w:p w14:paraId="59394917" w14:textId="342E5397" w:rsidR="00B36DFF" w:rsidRDefault="00B36DFF" w:rsidP="00B36DFF">
      <w:pPr>
        <w:pStyle w:val="ListParagraph"/>
        <w:numPr>
          <w:ilvl w:val="0"/>
          <w:numId w:val="35"/>
        </w:numPr>
        <w:spacing w:after="120"/>
        <w:ind w:left="714" w:hanging="357"/>
        <w:contextualSpacing w:val="0"/>
      </w:pPr>
      <w:r w:rsidRPr="004C5E65">
        <w:rPr>
          <w:b/>
          <w:bCs/>
        </w:rPr>
        <w:t xml:space="preserve">Compile time expressions </w:t>
      </w:r>
      <w:r w:rsidRPr="004C5E65">
        <w:t xml:space="preserve">were reported as the most problematic feature, with the majority of developers rating them as causing </w:t>
      </w:r>
      <w:r w:rsidR="007E5057" w:rsidRPr="004C5E65">
        <w:t>‘</w:t>
      </w:r>
      <w:r w:rsidRPr="004C5E65">
        <w:t>Vast</w:t>
      </w:r>
      <w:r w:rsidR="007E5057" w:rsidRPr="004C5E65">
        <w:t>’</w:t>
      </w:r>
      <w:r w:rsidRPr="004C5E65">
        <w:t xml:space="preserve"> or </w:t>
      </w:r>
      <w:r w:rsidR="007E5057" w:rsidRPr="004C5E65">
        <w:t>‘</w:t>
      </w:r>
      <w:r w:rsidRPr="004C5E65">
        <w:t>Many</w:t>
      </w:r>
      <w:r w:rsidR="007E5057" w:rsidRPr="004C5E65">
        <w:t>’</w:t>
      </w:r>
      <w:r w:rsidRPr="004C5E65">
        <w:t xml:space="preserve"> issues. Specifically, 8 participants rated</w:t>
      </w:r>
      <w:r w:rsidR="0041318F" w:rsidRPr="004C5E65">
        <w:t xml:space="preserve"> them</w:t>
      </w:r>
      <w:r w:rsidRPr="004C5E65">
        <w:t xml:space="preserve"> </w:t>
      </w:r>
      <w:r w:rsidR="007E5057" w:rsidRPr="004C5E65">
        <w:t>‘</w:t>
      </w:r>
      <w:r w:rsidRPr="004C5E65">
        <w:t>Vast</w:t>
      </w:r>
      <w:r w:rsidR="007E5057" w:rsidRPr="004C5E65">
        <w:t>’</w:t>
      </w:r>
      <w:r w:rsidRPr="004C5E65">
        <w:t xml:space="preserve"> and 8 as</w:t>
      </w:r>
      <w:r w:rsidR="0041318F" w:rsidRPr="004C5E65">
        <w:t xml:space="preserve"> </w:t>
      </w:r>
      <w:r w:rsidR="007E5057" w:rsidRPr="004C5E65">
        <w:t>‘</w:t>
      </w:r>
      <w:r w:rsidRPr="004C5E65">
        <w:t>Many</w:t>
      </w:r>
      <w:r w:rsidR="007E5057" w:rsidRPr="004C5E65">
        <w:t>’</w:t>
      </w:r>
      <w:r w:rsidRPr="004C5E65">
        <w:t xml:space="preserve">, with only 7 participants rating it as </w:t>
      </w:r>
      <w:r w:rsidR="007E5057" w:rsidRPr="004C5E65">
        <w:t>‘</w:t>
      </w:r>
      <w:r w:rsidRPr="004C5E65">
        <w:t>Few</w:t>
      </w:r>
      <w:r w:rsidR="007E5057" w:rsidRPr="004C5E65">
        <w:t>’</w:t>
      </w:r>
      <w:r w:rsidRPr="004C5E65">
        <w:t xml:space="preserve"> or less.</w:t>
      </w:r>
    </w:p>
    <w:p w14:paraId="5075B359" w14:textId="50978F67" w:rsidR="0041318F" w:rsidRDefault="0041318F" w:rsidP="0041318F">
      <w:pPr>
        <w:pStyle w:val="ListParagraph"/>
        <w:numPr>
          <w:ilvl w:val="0"/>
          <w:numId w:val="35"/>
        </w:numPr>
        <w:ind w:left="714" w:hanging="357"/>
        <w:contextualSpacing w:val="0"/>
      </w:pPr>
      <w:r w:rsidRPr="004C5E65">
        <w:rPr>
          <w:b/>
          <w:bCs/>
        </w:rPr>
        <w:t xml:space="preserve">Template parameters and Variables </w:t>
      </w:r>
      <w:r w:rsidRPr="004C5E65">
        <w:t xml:space="preserve">were other frequently highlighted features, with 14 participants indicating that they are responsible for </w:t>
      </w:r>
      <w:r w:rsidR="007E5057" w:rsidRPr="004C5E65">
        <w:t>‘</w:t>
      </w:r>
      <w:r w:rsidRPr="004C5E65">
        <w:t>Vast</w:t>
      </w:r>
      <w:r w:rsidR="007E5057" w:rsidRPr="004C5E65">
        <w:t>’</w:t>
      </w:r>
      <w:r w:rsidRPr="004C5E65">
        <w:t xml:space="preserve"> or </w:t>
      </w:r>
      <w:r w:rsidR="007E5057" w:rsidRPr="004C5E65">
        <w:t>‘</w:t>
      </w:r>
      <w:r w:rsidRPr="004C5E65">
        <w:t>Many</w:t>
      </w:r>
      <w:r w:rsidR="007E5057" w:rsidRPr="004C5E65">
        <w:t>’</w:t>
      </w:r>
      <w:r w:rsidRPr="004C5E65">
        <w:t xml:space="preserve"> issues.</w:t>
      </w:r>
    </w:p>
    <w:p w14:paraId="0CDA0FCA" w14:textId="03E37E0F" w:rsidR="00B61F02" w:rsidRPr="004C5E65" w:rsidRDefault="0041318F" w:rsidP="007E5057">
      <w:pPr>
        <w:pStyle w:val="ListParagraph"/>
        <w:numPr>
          <w:ilvl w:val="0"/>
          <w:numId w:val="35"/>
        </w:numPr>
        <w:ind w:left="714" w:hanging="357"/>
        <w:contextualSpacing w:val="0"/>
      </w:pPr>
      <w:r w:rsidRPr="004C5E65">
        <w:t xml:space="preserve">On the other hand, features such as </w:t>
      </w:r>
      <w:r w:rsidRPr="004C5E65">
        <w:rPr>
          <w:b/>
          <w:bCs/>
        </w:rPr>
        <w:t xml:space="preserve">Continue on Error </w:t>
      </w:r>
      <w:r w:rsidRPr="004C5E65">
        <w:t xml:space="preserve">were less commonly rated as problematic, with all participants rating it </w:t>
      </w:r>
      <w:r w:rsidR="007E5057" w:rsidRPr="004C5E65">
        <w:t>‘</w:t>
      </w:r>
      <w:r w:rsidRPr="004C5E65">
        <w:t>Few</w:t>
      </w:r>
      <w:r w:rsidR="007E5057" w:rsidRPr="004C5E65">
        <w:t>’</w:t>
      </w:r>
      <w:r w:rsidRPr="004C5E65">
        <w:t xml:space="preserve"> or less, with 19 of them </w:t>
      </w:r>
      <w:r w:rsidR="00B61F02" w:rsidRPr="004C5E65">
        <w:t xml:space="preserve">saying </w:t>
      </w:r>
      <w:r w:rsidR="007E5057" w:rsidRPr="004C5E65">
        <w:t>‘</w:t>
      </w:r>
      <w:r w:rsidR="00B61F02" w:rsidRPr="004C5E65">
        <w:t>None</w:t>
      </w:r>
      <w:r w:rsidR="007E5057" w:rsidRPr="004C5E65">
        <w:t>’</w:t>
      </w:r>
      <w:r w:rsidR="00B61F02" w:rsidRPr="004C5E65">
        <w:t xml:space="preserve"> or </w:t>
      </w:r>
      <w:r w:rsidR="007E5057" w:rsidRPr="004C5E65">
        <w:t>‘</w:t>
      </w:r>
      <w:r w:rsidR="00B61F02" w:rsidRPr="004C5E65">
        <w:t>Some</w:t>
      </w:r>
      <w:r w:rsidR="007E5057" w:rsidRPr="004C5E65">
        <w:t>’</w:t>
      </w:r>
      <w:r w:rsidR="00B61F02" w:rsidRPr="004C5E65">
        <w:t>.</w:t>
      </w:r>
    </w:p>
    <w:p w14:paraId="00B0F2EF" w14:textId="371DC326" w:rsidR="000D62D2" w:rsidRDefault="00B61F02" w:rsidP="00624CCC">
      <w:pPr>
        <w:pStyle w:val="ListParagraph"/>
        <w:numPr>
          <w:ilvl w:val="0"/>
          <w:numId w:val="35"/>
        </w:numPr>
      </w:pPr>
      <w:r>
        <w:t xml:space="preserve">Lastly, </w:t>
      </w:r>
      <w:r w:rsidR="007E5057" w:rsidRPr="5888A0AB">
        <w:rPr>
          <w:b/>
          <w:bCs/>
        </w:rPr>
        <w:t xml:space="preserve">Pipeline decorators </w:t>
      </w:r>
      <w:r w:rsidR="007E5057">
        <w:t>are of note as participants</w:t>
      </w:r>
      <w:r w:rsidR="0083079B">
        <w:t xml:space="preserve"> seem to either not use the feature or not have any problems with it. W</w:t>
      </w:r>
      <w:r w:rsidR="007E5057">
        <w:t xml:space="preserve">ith 16 participants </w:t>
      </w:r>
      <w:r w:rsidR="0083079B">
        <w:t>rating the feature as ‘N/A’ and 11 rating them as causing ‘None’ issues.</w:t>
      </w:r>
      <w:commentRangeEnd w:id="36"/>
      <w:r>
        <w:commentReference w:id="36"/>
      </w:r>
      <w:commentRangeEnd w:id="37"/>
      <w:r w:rsidR="00D819DB">
        <w:rPr>
          <w:rStyle w:val="CommentReference"/>
        </w:rPr>
        <w:commentReference w:id="37"/>
      </w:r>
      <w:commentRangeEnd w:id="38"/>
      <w:r w:rsidR="00A66020">
        <w:rPr>
          <w:rStyle w:val="CommentReference"/>
        </w:rPr>
        <w:commentReference w:id="38"/>
      </w:r>
      <w:commentRangeEnd w:id="39"/>
      <w:r w:rsidR="008E1619">
        <w:rPr>
          <w:rStyle w:val="CommentReference"/>
        </w:rPr>
        <w:commentReference w:id="39"/>
      </w:r>
    </w:p>
    <w:p w14:paraId="3CFF86F0" w14:textId="4EEB9E8D" w:rsidR="009E7B13" w:rsidRPr="004C5E65" w:rsidRDefault="00AB71C3" w:rsidP="00AB71C3">
      <w:pPr>
        <w:pStyle w:val="Heading2"/>
      </w:pPr>
      <w:bookmarkStart w:id="40" w:name="_Toc181017613"/>
      <w:r w:rsidRPr="004C5E65">
        <w:t>Error messages</w:t>
      </w:r>
      <w:bookmarkEnd w:id="40"/>
    </w:p>
    <w:p w14:paraId="60E30B82" w14:textId="77777777" w:rsidR="00E67808" w:rsidRDefault="001D5793" w:rsidP="009E7B13">
      <w:r w:rsidRPr="001D5793">
        <w:t>Participants were asked to rate the helpfulness of Azure Pipelines’ error</w:t>
      </w:r>
      <w:r w:rsidR="00476163">
        <w:t xml:space="preserve"> </w:t>
      </w:r>
      <w:r w:rsidR="00476163" w:rsidRPr="00476163">
        <w:t>messages</w:t>
      </w:r>
      <w:r w:rsidR="00B449DC">
        <w:t>, using a scale o</w:t>
      </w:r>
      <w:r w:rsidR="006C7715">
        <w:t>f 1 (</w:t>
      </w:r>
      <w:r w:rsidR="001B04BE">
        <w:t>does not lead to a solution</w:t>
      </w:r>
      <w:r w:rsidR="006C7715">
        <w:t>) to 5 (</w:t>
      </w:r>
      <w:r w:rsidR="001B04BE">
        <w:t>directly points to a solution)</w:t>
      </w:r>
      <w:r w:rsidR="00E53AB0">
        <w:t xml:space="preserve">. The responses indicate a general level of </w:t>
      </w:r>
      <w:r w:rsidR="006D39AE">
        <w:t xml:space="preserve">dissatisfaction, with vast majority of participants rating </w:t>
      </w:r>
      <w:r w:rsidR="008C23D0">
        <w:t xml:space="preserve">them a </w:t>
      </w:r>
      <w:r w:rsidR="008C23D0" w:rsidRPr="005B55C8">
        <w:rPr>
          <w:b/>
          <w:bCs/>
        </w:rPr>
        <w:t>3</w:t>
      </w:r>
      <w:r w:rsidR="008C23D0">
        <w:t xml:space="preserve"> or below.</w:t>
      </w:r>
    </w:p>
    <w:p w14:paraId="07B73679" w14:textId="36850D22" w:rsidR="00532C17" w:rsidRDefault="00E67808" w:rsidP="00B27B5A">
      <w:r>
        <w:rPr>
          <w:noProof/>
        </w:rPr>
        <w:drawing>
          <wp:inline distT="0" distB="0" distL="0" distR="0" wp14:anchorId="1562264A" wp14:editId="2BF997C4">
            <wp:extent cx="5761355" cy="2352675"/>
            <wp:effectExtent l="0" t="0" r="0" b="9525"/>
            <wp:docPr id="1352481246" name="Picture 11" descr="Forms response chart. Question title: How helpful are the error messages when a pipeline fails to start running?. Number of responses: 2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ow helpful are the error messages when a pipeline fails to start running?. Number of responses: 29 responses."/>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4097"/>
                    <a:stretch/>
                  </pic:blipFill>
                  <pic:spPr bwMode="auto">
                    <a:xfrm>
                      <a:off x="0" y="0"/>
                      <a:ext cx="5761355" cy="2352675"/>
                    </a:xfrm>
                    <a:prstGeom prst="rect">
                      <a:avLst/>
                    </a:prstGeom>
                    <a:noFill/>
                    <a:ln>
                      <a:noFill/>
                    </a:ln>
                    <a:extLst>
                      <a:ext uri="{53640926-AAD7-44D8-BBD7-CCE9431645EC}">
                        <a14:shadowObscured xmlns:a14="http://schemas.microsoft.com/office/drawing/2010/main"/>
                      </a:ext>
                    </a:extLst>
                  </pic:spPr>
                </pic:pic>
              </a:graphicData>
            </a:graphic>
          </wp:inline>
        </w:drawing>
      </w:r>
      <w:r w:rsidR="00F203B0" w:rsidRPr="00F203B0">
        <w:t>This suggests that while the error messages provide some level of assistance, there is considerable room for improvement, particularly in delivering more detailed or specific information that helps developers quickly identify and resolve issues.</w:t>
      </w:r>
    </w:p>
    <w:p w14:paraId="29559B28" w14:textId="77777777" w:rsidR="00532C17" w:rsidRDefault="00532C17">
      <w:pPr>
        <w:jc w:val="left"/>
      </w:pPr>
      <w:r>
        <w:br w:type="page"/>
      </w:r>
    </w:p>
    <w:p w14:paraId="6B7DAD8B" w14:textId="77777777" w:rsidR="00185D7E" w:rsidRDefault="00185D7E" w:rsidP="00185D7E">
      <w:pPr>
        <w:pStyle w:val="Heading2"/>
      </w:pPr>
      <w:bookmarkStart w:id="41" w:name="_Toc181017614"/>
      <w:r>
        <w:lastRenderedPageBreak/>
        <w:t>Most Frustrating Aspects</w:t>
      </w:r>
      <w:bookmarkEnd w:id="41"/>
    </w:p>
    <w:p w14:paraId="4AF99D00" w14:textId="33862CFD" w:rsidR="009B6A20" w:rsidRPr="00CB2074" w:rsidRDefault="00185D7E" w:rsidP="00CB2074">
      <w:commentRangeStart w:id="42"/>
      <w:commentRangeStart w:id="43"/>
      <w:r>
        <w:t>When asked about the most frustrating aspects of getting their pipelines to run, participants frequently mentioned long waiting times</w:t>
      </w:r>
      <w:r w:rsidR="00133BDB">
        <w:t xml:space="preserve"> to reach the section of the pipeline that contains issues</w:t>
      </w:r>
      <w:r>
        <w:t xml:space="preserve"> as a primary concern. This delay is especially frustrating when small issues like </w:t>
      </w:r>
      <w:r w:rsidR="00245E43">
        <w:t>syntax</w:t>
      </w:r>
      <w:r>
        <w:t xml:space="preserve"> errors cause a pipeline to fail, requiring developers to restart the process</w:t>
      </w:r>
      <w:commentRangeEnd w:id="42"/>
      <w:r>
        <w:commentReference w:id="42"/>
      </w:r>
      <w:commentRangeEnd w:id="43"/>
      <w:r w:rsidR="00D819DB">
        <w:rPr>
          <w:rStyle w:val="CommentReference"/>
        </w:rPr>
        <w:commentReference w:id="43"/>
      </w:r>
      <w:r>
        <w:t>.</w:t>
      </w:r>
      <w:r w:rsidR="00231EE0">
        <w:t xml:space="preserve"> These issues stem from expressions which are evaluated at runtime, </w:t>
      </w:r>
      <w:r w:rsidR="001F1CAB">
        <w:t xml:space="preserve">but whose </w:t>
      </w:r>
      <w:r w:rsidR="00DD1A70">
        <w:t>correctness is not checked before running</w:t>
      </w:r>
      <w:r w:rsidR="006772DE">
        <w:t xml:space="preserve">, such as ensuring a referenced variable exists </w:t>
      </w:r>
      <w:r w:rsidR="00DE4B03">
        <w:t>and is properly spelled</w:t>
      </w:r>
      <w:r w:rsidR="00AC7D99">
        <w:t>, both of which coul</w:t>
      </w:r>
      <w:r w:rsidR="006A35A7">
        <w:t xml:space="preserve">d be checked </w:t>
      </w:r>
      <w:r w:rsidR="00B3271E">
        <w:t>without needing to evaluate the expression.</w:t>
      </w:r>
      <w:r w:rsidR="00F00125">
        <w:t xml:space="preserve"> </w:t>
      </w:r>
      <w:r>
        <w:t>Common complaints included:</w:t>
      </w:r>
    </w:p>
    <w:p w14:paraId="3B9D713A" w14:textId="67334755" w:rsidR="00185D7E" w:rsidRDefault="00185D7E" w:rsidP="0071163E">
      <w:pPr>
        <w:pStyle w:val="ListParagraph"/>
        <w:numPr>
          <w:ilvl w:val="0"/>
          <w:numId w:val="36"/>
        </w:numPr>
        <w:ind w:left="714" w:hanging="357"/>
        <w:contextualSpacing w:val="0"/>
      </w:pPr>
      <w:r>
        <w:t>"</w:t>
      </w:r>
      <w:r w:rsidR="002B6BC4" w:rsidRPr="002B6BC4">
        <w:t>There's a lot of waiting time involved. I can't test it locally. I don't have a good syntax checker</w:t>
      </w:r>
      <w:r>
        <w:t>."</w:t>
      </w:r>
    </w:p>
    <w:p w14:paraId="220D9FEE" w14:textId="2801B4E8" w:rsidR="00185D7E" w:rsidRDefault="00185D7E" w:rsidP="0071163E">
      <w:pPr>
        <w:pStyle w:val="ListParagraph"/>
        <w:numPr>
          <w:ilvl w:val="0"/>
          <w:numId w:val="36"/>
        </w:numPr>
        <w:ind w:left="714" w:hanging="357"/>
        <w:contextualSpacing w:val="0"/>
      </w:pPr>
      <w:r>
        <w:t>"</w:t>
      </w:r>
      <w:r w:rsidR="00D114D8" w:rsidRPr="00D114D8">
        <w:t>Deployment speed, can't run locally</w:t>
      </w:r>
      <w:r w:rsidR="00D114D8">
        <w:t>.</w:t>
      </w:r>
      <w:r>
        <w:t>"</w:t>
      </w:r>
    </w:p>
    <w:p w14:paraId="2341A840" w14:textId="5504A35E" w:rsidR="0071163E" w:rsidRDefault="0071163E" w:rsidP="0071163E">
      <w:pPr>
        <w:pStyle w:val="ListParagraph"/>
        <w:numPr>
          <w:ilvl w:val="0"/>
          <w:numId w:val="36"/>
        </w:numPr>
        <w:ind w:left="714" w:hanging="357"/>
        <w:contextualSpacing w:val="0"/>
      </w:pPr>
      <w:r>
        <w:t>”</w:t>
      </w:r>
      <w:r w:rsidRPr="00CB2074">
        <w:t>Waiting for a syntax mistake</w:t>
      </w:r>
      <w:r>
        <w:t>”</w:t>
      </w:r>
    </w:p>
    <w:p w14:paraId="7FBD297A" w14:textId="6930CA49" w:rsidR="00185D7E" w:rsidRDefault="00185D7E" w:rsidP="0071163E">
      <w:pPr>
        <w:pStyle w:val="ListParagraph"/>
        <w:numPr>
          <w:ilvl w:val="0"/>
          <w:numId w:val="36"/>
        </w:numPr>
        <w:ind w:left="714" w:hanging="357"/>
        <w:contextualSpacing w:val="0"/>
      </w:pPr>
      <w:r>
        <w:t>"</w:t>
      </w:r>
      <w:r w:rsidR="0047359E" w:rsidRPr="0047359E">
        <w:t>Not being able to run it quickly local on my own machine. I need to commit some changes, start the pipeline, wait for it to be picked up of the queue, run the 10 steps that go well all to test the 11th step which fails. Makes the development process tedious and longer than needed.</w:t>
      </w:r>
      <w:r w:rsidR="002E5365">
        <w:t>”</w:t>
      </w:r>
    </w:p>
    <w:p w14:paraId="138B052F" w14:textId="4449397B" w:rsidR="009A3370" w:rsidRDefault="0071163E" w:rsidP="009A3370">
      <w:pPr>
        <w:pStyle w:val="ListParagraph"/>
        <w:numPr>
          <w:ilvl w:val="0"/>
          <w:numId w:val="36"/>
        </w:numPr>
        <w:ind w:left="714" w:hanging="357"/>
        <w:contextualSpacing w:val="0"/>
      </w:pPr>
      <w:r>
        <w:t>“</w:t>
      </w:r>
      <w:r w:rsidRPr="0071163E">
        <w:t>You tend to spend a lot of time on things that take less than 10 seconds in other development fields. Syntax and spelling for instance, knowing which variables are available.</w:t>
      </w:r>
      <w:r w:rsidR="00245E43">
        <w:t xml:space="preserve"> </w:t>
      </w:r>
      <w:r w:rsidR="006E6CDB">
        <w:t>etc</w:t>
      </w:r>
      <w:r w:rsidR="00245E43">
        <w:t>.</w:t>
      </w:r>
      <w:r>
        <w:t>”</w:t>
      </w:r>
    </w:p>
    <w:p w14:paraId="53100971" w14:textId="4738C5CE" w:rsidR="009A3370" w:rsidRDefault="00A560B8" w:rsidP="009A3370">
      <w:r w:rsidRPr="00A560B8">
        <w:t xml:space="preserve">These responses highlight the need for faster feedback loops and local pipeline validation to reduce the time spent waiting </w:t>
      </w:r>
      <w:r w:rsidR="00B80BFF">
        <w:t>for the task to be picked up and executed.</w:t>
      </w:r>
    </w:p>
    <w:p w14:paraId="61126AE0" w14:textId="77777777" w:rsidR="00B22672" w:rsidRDefault="00B22672">
      <w:pPr>
        <w:jc w:val="left"/>
      </w:pPr>
      <w:r>
        <w:br w:type="page"/>
      </w:r>
      <w:commentRangeStart w:id="44"/>
      <w:commentRangeStart w:id="45"/>
      <w:commentRangeEnd w:id="44"/>
      <w:r>
        <w:commentReference w:id="44"/>
      </w:r>
      <w:commentRangeEnd w:id="45"/>
      <w:r w:rsidR="00D819DB">
        <w:rPr>
          <w:rStyle w:val="CommentReference"/>
        </w:rPr>
        <w:commentReference w:id="45"/>
      </w:r>
    </w:p>
    <w:p w14:paraId="13BF0696" w14:textId="2361DFDC" w:rsidR="009A77D8" w:rsidRDefault="00B22672" w:rsidP="00B37761">
      <w:pPr>
        <w:pStyle w:val="Heading1"/>
      </w:pPr>
      <w:bookmarkStart w:id="46" w:name="_Toc181017615"/>
      <w:r>
        <w:lastRenderedPageBreak/>
        <w:t>Analysis</w:t>
      </w:r>
      <w:bookmarkEnd w:id="46"/>
    </w:p>
    <w:p w14:paraId="209BBD40" w14:textId="77777777" w:rsidR="00DF05D6" w:rsidRPr="00DF05D6" w:rsidRDefault="00DF05D6" w:rsidP="00DF05D6">
      <w:pPr>
        <w:pStyle w:val="Heading2"/>
      </w:pPr>
      <w:bookmarkStart w:id="47" w:name="_Toc181017616"/>
      <w:r w:rsidRPr="00DF05D6">
        <w:t>Methodology</w:t>
      </w:r>
      <w:bookmarkEnd w:id="47"/>
    </w:p>
    <w:p w14:paraId="11B80B1B" w14:textId="1B8D9187" w:rsidR="00DF05D6" w:rsidRPr="00DF05D6" w:rsidRDefault="00DF05D6" w:rsidP="00DF05D6">
      <w:r>
        <w:t>The goal of this analysis was to produce a ranked list of the most problematic features in Azure Pipelines, taking into account several different metrics. To achieve this, a</w:t>
      </w:r>
      <w:r w:rsidR="00EE72E3">
        <w:t xml:space="preserve"> </w:t>
      </w:r>
      <w:r w:rsidR="00EE72E3">
        <w:rPr>
          <w:b/>
          <w:bCs/>
        </w:rPr>
        <w:t>weighted</w:t>
      </w:r>
      <w:r>
        <w:t xml:space="preserve"> </w:t>
      </w:r>
      <w:r w:rsidRPr="5888A0AB">
        <w:rPr>
          <w:b/>
          <w:bCs/>
        </w:rPr>
        <w:t>decision matrix</w:t>
      </w:r>
      <w:r>
        <w:t xml:space="preserve"> was used, </w:t>
      </w:r>
      <w:commentRangeStart w:id="48"/>
      <w:commentRangeStart w:id="49"/>
      <w:r>
        <w:t xml:space="preserve">a </w:t>
      </w:r>
      <w:r w:rsidR="00A63A09">
        <w:t>poten</w:t>
      </w:r>
      <w:r w:rsidR="000D14B4">
        <w:t>t method</w:t>
      </w:r>
      <w:r w:rsidR="00155FA3">
        <w:t xml:space="preserve"> in product management</w:t>
      </w:r>
      <w:r>
        <w:t xml:space="preserve"> applied in multi-criteria decision-making</w:t>
      </w:r>
      <w:commentRangeEnd w:id="48"/>
      <w:r>
        <w:commentReference w:id="48"/>
      </w:r>
      <w:commentRangeEnd w:id="49"/>
      <w:r w:rsidR="00A85858">
        <w:rPr>
          <w:rStyle w:val="CommentReference"/>
        </w:rPr>
        <w:commentReference w:id="49"/>
      </w:r>
      <w:r>
        <w:t>. This approach allows us to consider various factors and weight them according to their relative importance.</w:t>
      </w:r>
      <w:sdt>
        <w:sdtPr>
          <w:id w:val="944273271"/>
          <w:citation/>
        </w:sdtPr>
        <w:sdtEndPr/>
        <w:sdtContent>
          <w:r w:rsidR="00155FA3">
            <w:fldChar w:fldCharType="begin"/>
          </w:r>
          <w:r w:rsidR="00155FA3">
            <w:instrText xml:space="preserve"> CITATION Sur23 \l 2057 </w:instrText>
          </w:r>
          <w:r w:rsidR="00155FA3">
            <w:fldChar w:fldCharType="separate"/>
          </w:r>
          <w:r w:rsidR="00155FA3">
            <w:rPr>
              <w:noProof/>
            </w:rPr>
            <w:t xml:space="preserve"> (Sooni, 2023)</w:t>
          </w:r>
          <w:r w:rsidR="00155FA3">
            <w:fldChar w:fldCharType="end"/>
          </w:r>
        </w:sdtContent>
      </w:sdt>
    </w:p>
    <w:p w14:paraId="5C8ECFE4" w14:textId="77777777" w:rsidR="00DF05D6" w:rsidRPr="00DF05D6" w:rsidRDefault="00DF05D6" w:rsidP="00DF05D6">
      <w:r w:rsidRPr="00DF05D6">
        <w:t>In this case, the key criteria selected were:</w:t>
      </w:r>
    </w:p>
    <w:p w14:paraId="6F12CF92" w14:textId="77777777" w:rsidR="00D819C0" w:rsidRPr="00FF41C8" w:rsidRDefault="00D819C0" w:rsidP="00D819C0">
      <w:pPr>
        <w:numPr>
          <w:ilvl w:val="0"/>
          <w:numId w:val="46"/>
        </w:numPr>
      </w:pPr>
      <w:r w:rsidRPr="00FF41C8">
        <w:rPr>
          <w:b/>
          <w:bCs/>
        </w:rPr>
        <w:t>Rated Severity</w:t>
      </w:r>
      <w:r w:rsidRPr="00FF41C8">
        <w:t xml:space="preserve">: This factor reflects how problematic each feature is, based on the participants’ ratings. It provides a direct measure of </w:t>
      </w:r>
      <w:r>
        <w:t>how many issues the feature is responsible for</w:t>
      </w:r>
      <w:r w:rsidRPr="00FF41C8">
        <w:t>.</w:t>
      </w:r>
    </w:p>
    <w:p w14:paraId="3FB1FA04" w14:textId="77777777" w:rsidR="00D819C0" w:rsidRPr="00FF41C8" w:rsidRDefault="00D819C0" w:rsidP="00D819C0">
      <w:pPr>
        <w:numPr>
          <w:ilvl w:val="0"/>
          <w:numId w:val="46"/>
        </w:numPr>
      </w:pPr>
      <w:r w:rsidRPr="00FF41C8">
        <w:rPr>
          <w:b/>
          <w:bCs/>
        </w:rPr>
        <w:t>Proficiency</w:t>
      </w:r>
      <w:r w:rsidRPr="00FF41C8">
        <w:t>: The proficiency factor takes into account how experienced the developers are with Azure Pipelines. More proficient users might encounter different or more nuanced issues, so it is important to incorporate their feedback into the prioritization.</w:t>
      </w:r>
    </w:p>
    <w:p w14:paraId="29D14D89" w14:textId="77777777" w:rsidR="00D819C0" w:rsidRPr="00FF41C8" w:rsidRDefault="00D819C0" w:rsidP="00D819C0">
      <w:pPr>
        <w:numPr>
          <w:ilvl w:val="0"/>
          <w:numId w:val="46"/>
        </w:numPr>
      </w:pPr>
      <w:r w:rsidRPr="5888A0AB">
        <w:rPr>
          <w:b/>
          <w:bCs/>
        </w:rPr>
        <w:t>Frequency</w:t>
      </w:r>
      <w:r>
        <w:t>: The frequency factor ensures that the opinions of developers who use Azure Pipelines more frequently are given more weight, as they are more likely to encounter issues repeatedly.</w:t>
      </w:r>
      <w:commentRangeStart w:id="50"/>
      <w:commentRangeEnd w:id="50"/>
      <w:r>
        <w:commentReference w:id="50"/>
      </w:r>
      <w:commentRangeStart w:id="51"/>
      <w:commentRangeEnd w:id="51"/>
      <w:r>
        <w:rPr>
          <w:rStyle w:val="CommentReference"/>
        </w:rPr>
        <w:commentReference w:id="51"/>
      </w:r>
    </w:p>
    <w:p w14:paraId="7AB2BB02" w14:textId="6B663AF0" w:rsidR="00DF05D6" w:rsidRPr="00DF05D6" w:rsidRDefault="00DF05D6" w:rsidP="00DF05D6">
      <w:r w:rsidRPr="00DF05D6">
        <w:t>A decision matrix is particularly useful when different factors must be weighed differently. By assigning weights to each of these criteria, we can account for the fact that some metrics (e.g., severity of the issue) may be more important than others (e.g., how often a developer</w:t>
      </w:r>
      <w:r w:rsidR="000A0BCC">
        <w:t xml:space="preserve"> makes pipelines</w:t>
      </w:r>
      <w:r w:rsidRPr="00DF05D6">
        <w:t>).</w:t>
      </w:r>
    </w:p>
    <w:p w14:paraId="76E57773" w14:textId="7ECD5237" w:rsidR="00856B75" w:rsidRDefault="00DF05D6" w:rsidP="00DD4D7E">
      <w:r w:rsidRPr="00DF05D6">
        <w:t>While a separate study could be conducted to determine the optimal weights, various weights were tested in this analysis</w:t>
      </w:r>
      <w:r w:rsidR="00792114">
        <w:t>,</w:t>
      </w:r>
      <w:r w:rsidR="00FC5586">
        <w:t xml:space="preserve"> each time prioritizing a different metric over the others</w:t>
      </w:r>
      <w:r w:rsidRPr="00DF05D6">
        <w:t>.</w:t>
      </w:r>
      <w:r w:rsidR="00832DA1">
        <w:t xml:space="preserve"> </w:t>
      </w:r>
      <w:r w:rsidRPr="00DF05D6">
        <w:t>Regardless of the specific weights applied, the relative ranking of issues remained consistent. This consistency suggests that developers experience issues at a similar rate, regardless of their proficiency or frequency of use, making the final ranking robust and applicable across different user profiles.</w:t>
      </w:r>
      <w:r w:rsidR="004972B2">
        <w:t xml:space="preserve"> The only way to significantly alter the rankings was by not taking the </w:t>
      </w:r>
      <w:r w:rsidR="003E5E4C">
        <w:t>severity of the issues into account</w:t>
      </w:r>
      <w:r w:rsidR="00107027">
        <w:t>, which would completely defeat the</w:t>
      </w:r>
      <w:r w:rsidR="000152FE">
        <w:t xml:space="preserve"> purpose of the ranking.</w:t>
      </w:r>
    </w:p>
    <w:p w14:paraId="25D7FF1E" w14:textId="77777777" w:rsidR="00856B75" w:rsidRDefault="00856B75">
      <w:pPr>
        <w:jc w:val="left"/>
      </w:pPr>
      <w:r>
        <w:br w:type="page"/>
      </w:r>
    </w:p>
    <w:p w14:paraId="0ACFDD8D" w14:textId="77777777" w:rsidR="00FF41C8" w:rsidRPr="00FF41C8" w:rsidRDefault="00FF41C8" w:rsidP="00FF41C8">
      <w:pPr>
        <w:pStyle w:val="Heading2"/>
      </w:pPr>
      <w:bookmarkStart w:id="52" w:name="_Toc181017617"/>
      <w:r w:rsidRPr="00FF41C8">
        <w:lastRenderedPageBreak/>
        <w:t>Final Formula for Ranking</w:t>
      </w:r>
      <w:bookmarkEnd w:id="52"/>
    </w:p>
    <w:p w14:paraId="63733287" w14:textId="01CE96F8" w:rsidR="00FF41C8" w:rsidRPr="00FF41C8" w:rsidRDefault="00FF41C8" w:rsidP="00FF41C8">
      <w:r w:rsidRPr="00FF41C8">
        <w:t>The final ranking of the issues was determined using</w:t>
      </w:r>
      <w:r w:rsidR="00C5415E">
        <w:t xml:space="preserve"> the</w:t>
      </w:r>
      <w:r w:rsidRPr="00FF41C8">
        <w:t xml:space="preserve"> weighted scoring formula</w:t>
      </w:r>
      <w:r w:rsidR="00C5415E">
        <w:t>, that stems from the decision matrix</w:t>
      </w:r>
      <w:r w:rsidR="00BD5567">
        <w:t>, to determine the score all participant assigned to a feature, and taking the average</w:t>
      </w:r>
      <w:r w:rsidR="00750103">
        <w:t xml:space="preserve"> across all participants</w:t>
      </w:r>
      <w:r w:rsidRPr="00FF41C8">
        <w:t xml:space="preserve">. The formula used </w:t>
      </w:r>
      <w:r w:rsidR="00BD5567">
        <w:t xml:space="preserve">for an individual participants </w:t>
      </w:r>
      <w:r w:rsidR="00CF544F">
        <w:t xml:space="preserve">score for a specific feature </w:t>
      </w:r>
      <w:r w:rsidRPr="00FF41C8">
        <w:t>is as follows:</w:t>
      </w:r>
    </w:p>
    <w:p w14:paraId="2BD71BF9" w14:textId="67FD6457" w:rsidR="00856B75" w:rsidRPr="00856B75" w:rsidRDefault="006A1757" w:rsidP="00856B75">
      <w:pPr>
        <w:rPr>
          <w:rFonts w:eastAsiaTheme="minorEastAsia"/>
        </w:rPr>
      </w:pPr>
      <m:oMathPara>
        <m:oMath>
          <m:r>
            <m:rPr>
              <m:nor/>
            </m:rPr>
            <w:rPr>
              <w:rFonts w:ascii="Cambria Math" w:hAnsi="Cambria Math"/>
            </w:rPr>
            <m:t>Score</m:t>
          </m:r>
          <m:r>
            <w:rPr>
              <w:rFonts w:ascii="Cambria Math" w:hAnsi="Cambria Math"/>
            </w:rPr>
            <m:t>=</m:t>
          </m:r>
          <m:r>
            <m:rPr>
              <m:nor/>
            </m:rPr>
            <w:rPr>
              <w:rFonts w:ascii="Cambria Math" w:hAnsi="Cambria Math"/>
            </w:rPr>
            <m:t>Weight 1</m:t>
          </m:r>
          <m:r>
            <m:rPr>
              <m:sty m:val="p"/>
            </m:rPr>
            <w:rPr>
              <w:rFonts w:ascii="Cambria Math" w:hAnsi="Cambria Math"/>
            </w:rPr>
            <m:t>×</m:t>
          </m:r>
          <m:f>
            <m:fPr>
              <m:ctrlPr>
                <w:rPr>
                  <w:rFonts w:ascii="Cambria Math" w:hAnsi="Cambria Math"/>
                </w:rPr>
              </m:ctrlPr>
            </m:fPr>
            <m:num>
              <m:r>
                <m:rPr>
                  <m:nor/>
                </m:rPr>
                <w:rPr>
                  <w:rFonts w:ascii="Cambria Math" w:hAnsi="Cambria Math"/>
                </w:rPr>
                <m:t>Rated Severity</m:t>
              </m:r>
              <m:ctrlPr>
                <w:rPr>
                  <w:rFonts w:ascii="Cambria Math" w:hAnsi="Cambria Math"/>
                  <w:i/>
                </w:rPr>
              </m:ctrlPr>
            </m:num>
            <m:den>
              <m:r>
                <m:rPr>
                  <m:nor/>
                </m:rPr>
                <w:rPr>
                  <w:rFonts w:ascii="Cambria Math" w:hAnsi="Cambria Math"/>
                </w:rPr>
                <m:t>Max Severity</m:t>
              </m:r>
              <m:ctrlPr>
                <w:rPr>
                  <w:rFonts w:ascii="Cambria Math" w:hAnsi="Cambria Math"/>
                  <w:i/>
                </w:rPr>
              </m:ctrlPr>
            </m:den>
          </m:f>
          <m:r>
            <w:rPr>
              <w:rFonts w:ascii="Cambria Math" w:hAnsi="Cambria Math"/>
            </w:rPr>
            <m:t>+</m:t>
          </m:r>
          <m:r>
            <m:rPr>
              <m:nor/>
            </m:rPr>
            <w:rPr>
              <w:rFonts w:ascii="Cambria Math" w:hAnsi="Cambria Math"/>
            </w:rPr>
            <m:t>Weight 2</m:t>
          </m:r>
          <m:r>
            <m:rPr>
              <m:sty m:val="p"/>
            </m:rPr>
            <w:rPr>
              <w:rFonts w:ascii="Cambria Math" w:hAnsi="Cambria Math"/>
            </w:rPr>
            <m:t>×</m:t>
          </m:r>
          <m:f>
            <m:fPr>
              <m:ctrlPr>
                <w:rPr>
                  <w:rFonts w:ascii="Cambria Math" w:hAnsi="Cambria Math"/>
                </w:rPr>
              </m:ctrlPr>
            </m:fPr>
            <m:num>
              <m:r>
                <m:rPr>
                  <m:nor/>
                </m:rPr>
                <w:rPr>
                  <w:rFonts w:ascii="Cambria Math" w:hAnsi="Cambria Math"/>
                </w:rPr>
                <m:t>Proficiency</m:t>
              </m:r>
              <m:ctrlPr>
                <w:rPr>
                  <w:rFonts w:ascii="Cambria Math" w:hAnsi="Cambria Math"/>
                  <w:i/>
                </w:rPr>
              </m:ctrlPr>
            </m:num>
            <m:den>
              <m:r>
                <m:rPr>
                  <m:nor/>
                </m:rPr>
                <w:rPr>
                  <w:rFonts w:ascii="Cambria Math" w:hAnsi="Cambria Math"/>
                </w:rPr>
                <m:t>Max Proficiency</m:t>
              </m:r>
              <m:ctrlPr>
                <w:rPr>
                  <w:rFonts w:ascii="Cambria Math" w:hAnsi="Cambria Math"/>
                  <w:i/>
                </w:rPr>
              </m:ctrlPr>
            </m:den>
          </m:f>
          <m:r>
            <w:rPr>
              <w:rFonts w:ascii="Cambria Math" w:hAnsi="Cambria Math"/>
            </w:rPr>
            <m:t>+</m:t>
          </m:r>
          <m:r>
            <m:rPr>
              <m:nor/>
            </m:rPr>
            <w:rPr>
              <w:rFonts w:ascii="Cambria Math" w:hAnsi="Cambria Math"/>
            </w:rPr>
            <m:t>Weight 3</m:t>
          </m:r>
          <m:r>
            <m:rPr>
              <m:sty m:val="p"/>
            </m:rPr>
            <w:rPr>
              <w:rFonts w:ascii="Cambria Math" w:hAnsi="Cambria Math"/>
            </w:rPr>
            <m:t>×</m:t>
          </m:r>
          <m:f>
            <m:fPr>
              <m:ctrlPr>
                <w:rPr>
                  <w:rFonts w:ascii="Cambria Math" w:hAnsi="Cambria Math"/>
                </w:rPr>
              </m:ctrlPr>
            </m:fPr>
            <m:num>
              <m:r>
                <m:rPr>
                  <m:nor/>
                </m:rPr>
                <w:rPr>
                  <w:rFonts w:ascii="Cambria Math" w:hAnsi="Cambria Math"/>
                </w:rPr>
                <m:t>Frequency</m:t>
              </m:r>
              <m:ctrlPr>
                <w:rPr>
                  <w:rFonts w:ascii="Cambria Math" w:hAnsi="Cambria Math"/>
                  <w:i/>
                </w:rPr>
              </m:ctrlPr>
            </m:num>
            <m:den>
              <m:r>
                <m:rPr>
                  <m:nor/>
                </m:rPr>
                <w:rPr>
                  <w:rFonts w:ascii="Cambria Math" w:hAnsi="Cambria Math"/>
                </w:rPr>
                <m:t>Max Frequency</m:t>
              </m:r>
              <m:ctrlPr>
                <w:rPr>
                  <w:rFonts w:ascii="Cambria Math" w:hAnsi="Cambria Math"/>
                  <w:i/>
                </w:rPr>
              </m:ctrlPr>
            </m:den>
          </m:f>
        </m:oMath>
      </m:oMathPara>
    </w:p>
    <w:p w14:paraId="25CFDF19" w14:textId="77777777" w:rsidR="00856B75" w:rsidRDefault="00856B75" w:rsidP="00856B75">
      <w:pPr>
        <w:rPr>
          <w:rFonts w:eastAsiaTheme="minorEastAsia"/>
        </w:rPr>
      </w:pPr>
    </w:p>
    <w:p w14:paraId="24BA09AB" w14:textId="77777777" w:rsidR="00FF41C8" w:rsidRPr="00FF41C8" w:rsidRDefault="00FF41C8" w:rsidP="00ED32F1">
      <w:pPr>
        <w:pStyle w:val="Heading3"/>
      </w:pPr>
      <w:bookmarkStart w:id="53" w:name="_Toc181017618"/>
      <w:r w:rsidRPr="00FF41C8">
        <w:t>Standardization of Metrics:</w:t>
      </w:r>
      <w:bookmarkEnd w:id="53"/>
    </w:p>
    <w:p w14:paraId="1011A2B7" w14:textId="77777777" w:rsidR="00FF41C8" w:rsidRDefault="00FF41C8" w:rsidP="00FF41C8">
      <w:r w:rsidRPr="00FF41C8">
        <w:t>To ensure that no single factor disproportionately influences the final result due to differences in the range of values, each factor is divided by its maximum value. This normalization ensures that the scores for each factor fall between 0 and 1. By doing so, the weights assigned to each factor can fully control the influence of that metric on the final score, rather than the scale or range of the original data.</w:t>
      </w:r>
    </w:p>
    <w:p w14:paraId="4E275D9C" w14:textId="15FB7715" w:rsidR="00E06CBA" w:rsidRPr="00FF41C8" w:rsidRDefault="00E024EF" w:rsidP="00FF41C8">
      <w:r>
        <w:t xml:space="preserve">For instance, </w:t>
      </w:r>
      <w:r w:rsidR="00CA4C60">
        <w:t xml:space="preserve">the </w:t>
      </w:r>
      <w:r w:rsidR="00E324A5">
        <w:t xml:space="preserve">frequency at which a feature is responsible for errors had a range of 5 different options, whereas the </w:t>
      </w:r>
      <w:r w:rsidR="00340382">
        <w:t>proficiency was on a scale of 1 to 4.</w:t>
      </w:r>
    </w:p>
    <w:p w14:paraId="09890580" w14:textId="77777777" w:rsidR="00FF41C8" w:rsidRPr="00FF41C8" w:rsidRDefault="00FF41C8" w:rsidP="00E06CBA">
      <w:pPr>
        <w:pStyle w:val="Heading2"/>
      </w:pPr>
      <w:bookmarkStart w:id="54" w:name="_Toc181017619"/>
      <w:r w:rsidRPr="00FF41C8">
        <w:t>Final Results from the Ranking:</w:t>
      </w:r>
      <w:bookmarkEnd w:id="54"/>
    </w:p>
    <w:p w14:paraId="68A4BEE3" w14:textId="77777777" w:rsidR="00FF41C8" w:rsidRPr="00FF41C8" w:rsidRDefault="00FF41C8" w:rsidP="00FF41C8">
      <w:r w:rsidRPr="00FF41C8">
        <w:t>Based on the weighted formula and the responses collected from the survey, the following ranking of issues was generated:</w:t>
      </w:r>
    </w:p>
    <w:p w14:paraId="133BFDEF" w14:textId="7E4BBFA9" w:rsidR="00FF41C8" w:rsidRPr="00FF41C8" w:rsidRDefault="00FF41C8" w:rsidP="00FF41C8">
      <w:pPr>
        <w:numPr>
          <w:ilvl w:val="0"/>
          <w:numId w:val="42"/>
        </w:numPr>
      </w:pPr>
      <w:r w:rsidRPr="00FF41C8">
        <w:t>Compile time expressions</w:t>
      </w:r>
      <w:r w:rsidR="00AD4E14">
        <w:t>.</w:t>
      </w:r>
    </w:p>
    <w:p w14:paraId="7F8969C6" w14:textId="3B04BC4B" w:rsidR="00FF41C8" w:rsidRPr="00FF41C8" w:rsidRDefault="008062FB" w:rsidP="00FF41C8">
      <w:pPr>
        <w:numPr>
          <w:ilvl w:val="0"/>
          <w:numId w:val="42"/>
        </w:numPr>
      </w:pPr>
      <w:r w:rsidRPr="000A1F05">
        <w:t>Variables at a stage level</w:t>
      </w:r>
      <w:r w:rsidR="00AD4E14">
        <w:t>.</w:t>
      </w:r>
    </w:p>
    <w:p w14:paraId="55ABDAB9" w14:textId="3FB85380" w:rsidR="00FF41C8" w:rsidRPr="00FF41C8" w:rsidRDefault="00A11768" w:rsidP="00FF41C8">
      <w:pPr>
        <w:numPr>
          <w:ilvl w:val="0"/>
          <w:numId w:val="42"/>
        </w:numPr>
      </w:pPr>
      <w:r w:rsidRPr="000A1F05">
        <w:t>Predefined Variables</w:t>
      </w:r>
      <w:r w:rsidR="00AD4E14">
        <w:t>.</w:t>
      </w:r>
    </w:p>
    <w:p w14:paraId="3CF2C68C" w14:textId="36E8756B" w:rsidR="00FF41C8" w:rsidRPr="000A1F05" w:rsidRDefault="00BD6FA7" w:rsidP="00FF41C8">
      <w:pPr>
        <w:numPr>
          <w:ilvl w:val="0"/>
          <w:numId w:val="42"/>
        </w:numPr>
      </w:pPr>
      <w:r w:rsidRPr="000A1F05">
        <w:t xml:space="preserve">Templating </w:t>
      </w:r>
      <w:r w:rsidR="00AD4E14">
        <w:t>paramete</w:t>
      </w:r>
      <w:r w:rsidRPr="000A1F05">
        <w:t>rs</w:t>
      </w:r>
      <w:r w:rsidR="00AD4E14">
        <w:t>.</w:t>
      </w:r>
    </w:p>
    <w:p w14:paraId="41A24FDB" w14:textId="364794BC" w:rsidR="000A1F05" w:rsidRPr="00AD4E14" w:rsidRDefault="00AD4E14" w:rsidP="00FF41C8">
      <w:pPr>
        <w:numPr>
          <w:ilvl w:val="0"/>
          <w:numId w:val="42"/>
        </w:numPr>
      </w:pPr>
      <w:r>
        <w:t>Depends on Conditions</w:t>
      </w:r>
      <w:r w:rsidR="00D96551">
        <w:t xml:space="preserve"> at the stage level</w:t>
      </w:r>
      <w:r>
        <w:t>.</w:t>
      </w:r>
    </w:p>
    <w:p w14:paraId="6DD4D092" w14:textId="459CE792" w:rsidR="00AD4E14" w:rsidRPr="00785FF3" w:rsidRDefault="00785FF3" w:rsidP="00FF41C8">
      <w:pPr>
        <w:numPr>
          <w:ilvl w:val="0"/>
          <w:numId w:val="42"/>
        </w:numPr>
      </w:pPr>
      <w:r>
        <w:t>Conditions at the stage level.</w:t>
      </w:r>
    </w:p>
    <w:p w14:paraId="73C5F5B2" w14:textId="4333EDFC" w:rsidR="00785FF3" w:rsidRPr="00785FF3" w:rsidRDefault="00785FF3" w:rsidP="00FF41C8">
      <w:pPr>
        <w:numPr>
          <w:ilvl w:val="0"/>
          <w:numId w:val="42"/>
        </w:numPr>
      </w:pPr>
      <w:r>
        <w:t>Conditions at the job level.</w:t>
      </w:r>
    </w:p>
    <w:p w14:paraId="6D511CB6" w14:textId="534DE4EF" w:rsidR="00785FF3" w:rsidRPr="00197D6D" w:rsidRDefault="00197D6D" w:rsidP="00FF41C8">
      <w:pPr>
        <w:numPr>
          <w:ilvl w:val="0"/>
          <w:numId w:val="42"/>
        </w:numPr>
      </w:pPr>
      <w:r>
        <w:t>Triggers.</w:t>
      </w:r>
    </w:p>
    <w:p w14:paraId="3CD0B74E" w14:textId="6449C49F" w:rsidR="00197D6D" w:rsidRPr="00197D6D" w:rsidRDefault="00197D6D" w:rsidP="00FF41C8">
      <w:pPr>
        <w:numPr>
          <w:ilvl w:val="0"/>
          <w:numId w:val="42"/>
        </w:numPr>
      </w:pPr>
      <w:r>
        <w:t>User-defined variables.</w:t>
      </w:r>
    </w:p>
    <w:p w14:paraId="489F7153" w14:textId="482635EC" w:rsidR="002E4A17" w:rsidRPr="00415D19" w:rsidRDefault="00197D6D" w:rsidP="002E4A17">
      <w:pPr>
        <w:numPr>
          <w:ilvl w:val="0"/>
          <w:numId w:val="42"/>
        </w:numPr>
      </w:pPr>
      <w:r>
        <w:t>Templates used for variable reuse.</w:t>
      </w:r>
    </w:p>
    <w:p w14:paraId="2E64DBA6" w14:textId="381DD09A" w:rsidR="00B37761" w:rsidRDefault="002E4A17" w:rsidP="002E4A17">
      <w:pPr>
        <w:pStyle w:val="Heading1"/>
      </w:pPr>
      <w:bookmarkStart w:id="55" w:name="_Toc181017620"/>
      <w:r>
        <w:lastRenderedPageBreak/>
        <w:t>Recommendations</w:t>
      </w:r>
      <w:bookmarkEnd w:id="55"/>
    </w:p>
    <w:p w14:paraId="07CE33D9" w14:textId="77777777" w:rsidR="004702D6" w:rsidRPr="004702D6" w:rsidRDefault="004702D6" w:rsidP="004702D6">
      <w:r w:rsidRPr="004702D6">
        <w:t>Based on the final rankings of the most problematic features in Azure Pipelines, the following recommendations are proposed for the focus of the diagnostic tool:</w:t>
      </w:r>
    </w:p>
    <w:p w14:paraId="0CA7C980" w14:textId="77777777" w:rsidR="004702D6" w:rsidRPr="004702D6" w:rsidRDefault="004702D6" w:rsidP="004702D6">
      <w:pPr>
        <w:numPr>
          <w:ilvl w:val="0"/>
          <w:numId w:val="43"/>
        </w:numPr>
      </w:pPr>
      <w:r w:rsidRPr="004702D6">
        <w:rPr>
          <w:b/>
          <w:bCs/>
        </w:rPr>
        <w:t>Focus on Compile Time Expressions</w:t>
      </w:r>
      <w:r w:rsidRPr="004702D6">
        <w:t>:</w:t>
      </w:r>
    </w:p>
    <w:p w14:paraId="2F96B705" w14:textId="1EF66C33" w:rsidR="006C4CF4" w:rsidRPr="006C4CF4" w:rsidRDefault="004702D6" w:rsidP="006C4CF4">
      <w:pPr>
        <w:numPr>
          <w:ilvl w:val="1"/>
          <w:numId w:val="43"/>
        </w:numPr>
      </w:pPr>
      <w:r w:rsidRPr="004702D6">
        <w:t xml:space="preserve">Compile time expressions were identified as the most problematic feature, and therefore should be the highest priority for providing diagnostics. The tool should focus on detecting common issues within these expressions, such as incorrect syntax, variable misuse, and invalid </w:t>
      </w:r>
      <w:r w:rsidR="00364302">
        <w:t>functions</w:t>
      </w:r>
      <w:r w:rsidRPr="004702D6">
        <w:t>, to give developers immediate feedback in the editor.</w:t>
      </w:r>
    </w:p>
    <w:p w14:paraId="65D02A0C" w14:textId="77777777" w:rsidR="00783BFD" w:rsidRPr="004F22EE" w:rsidRDefault="00783BFD" w:rsidP="00783BFD">
      <w:pPr>
        <w:numPr>
          <w:ilvl w:val="0"/>
          <w:numId w:val="43"/>
        </w:numPr>
        <w:rPr>
          <w:b/>
          <w:bCs/>
        </w:rPr>
      </w:pPr>
      <w:r w:rsidRPr="004F22EE">
        <w:rPr>
          <w:b/>
          <w:bCs/>
        </w:rPr>
        <w:t>Diagnostics for Variables and Their Scope:</w:t>
      </w:r>
    </w:p>
    <w:p w14:paraId="70534F30" w14:textId="77777777" w:rsidR="002E1798" w:rsidRPr="002E1798" w:rsidRDefault="00783BFD" w:rsidP="002E1798">
      <w:pPr>
        <w:numPr>
          <w:ilvl w:val="1"/>
          <w:numId w:val="43"/>
        </w:numPr>
      </w:pPr>
      <w:r w:rsidRPr="00783BFD">
        <w:t>Variables are a frequent source of issues, whether they are predefined by Azure, user-defined, or variables from templates. It is important for the tool to provide diagnostics that help developers verify the presence, availability, and correct scope of these variables (at stage, job, or pipeline levels). By ensuring that variables are properly recognized within their respective scopes, the tool can prevent common errors related to variable usage.</w:t>
      </w:r>
    </w:p>
    <w:p w14:paraId="2D5250B1" w14:textId="64E99704" w:rsidR="002E1798" w:rsidRPr="008A445B" w:rsidRDefault="002E1798" w:rsidP="002E1798">
      <w:pPr>
        <w:numPr>
          <w:ilvl w:val="0"/>
          <w:numId w:val="43"/>
        </w:numPr>
        <w:rPr>
          <w:b/>
          <w:bCs/>
        </w:rPr>
      </w:pPr>
      <w:r w:rsidRPr="008A445B">
        <w:rPr>
          <w:b/>
          <w:bCs/>
        </w:rPr>
        <w:t>Support for Template Parameters:</w:t>
      </w:r>
    </w:p>
    <w:p w14:paraId="2E16E2CA" w14:textId="6BA4C5BC" w:rsidR="008A445B" w:rsidRPr="008A445B" w:rsidRDefault="002E1798" w:rsidP="008A445B">
      <w:pPr>
        <w:numPr>
          <w:ilvl w:val="1"/>
          <w:numId w:val="43"/>
        </w:numPr>
      </w:pPr>
      <w:r>
        <w:t>Template parameters were also highly ranked as a source of frustration. The tool should provide diagnostics for the proper definition</w:t>
      </w:r>
      <w:r w:rsidR="05B8BC6D">
        <w:t xml:space="preserve"> and</w:t>
      </w:r>
      <w:r>
        <w:t xml:space="preserve"> usage of parameters in templating. This will help catch issues early, especially in pipelines that reuse templates extensively.</w:t>
      </w:r>
      <w:r w:rsidR="00830818">
        <w:t xml:space="preserve"> As from anecdotal evidence, seems to be the case.</w:t>
      </w:r>
    </w:p>
    <w:p w14:paraId="5AE96B68" w14:textId="1A1664B2" w:rsidR="002E1798" w:rsidRPr="008A445B" w:rsidRDefault="002E1798" w:rsidP="008A445B">
      <w:pPr>
        <w:numPr>
          <w:ilvl w:val="0"/>
          <w:numId w:val="43"/>
        </w:numPr>
        <w:rPr>
          <w:b/>
          <w:bCs/>
        </w:rPr>
      </w:pPr>
      <w:r w:rsidRPr="008A445B">
        <w:rPr>
          <w:b/>
          <w:bCs/>
        </w:rPr>
        <w:t>Conditions at Job and Stage Levels:</w:t>
      </w:r>
    </w:p>
    <w:p w14:paraId="49A625CA" w14:textId="3AF66B1C" w:rsidR="006C4CF4" w:rsidRPr="00BA02A8" w:rsidRDefault="002E1798" w:rsidP="008A445B">
      <w:pPr>
        <w:numPr>
          <w:ilvl w:val="1"/>
          <w:numId w:val="43"/>
        </w:numPr>
      </w:pPr>
      <w:r w:rsidRPr="008A445B">
        <w:t xml:space="preserve">Conditions applied at both the job and stage levels often cause confusion, and participants highlighted their importance. </w:t>
      </w:r>
      <w:r w:rsidR="00D7020D">
        <w:t xml:space="preserve">Like with compile time expressions, </w:t>
      </w:r>
      <w:r w:rsidR="00B27360">
        <w:t xml:space="preserve">the tool </w:t>
      </w:r>
      <w:r w:rsidR="001F5BD1">
        <w:t xml:space="preserve">should aim </w:t>
      </w:r>
      <w:r w:rsidR="004639A5">
        <w:t xml:space="preserve">to </w:t>
      </w:r>
      <w:r w:rsidR="0045383A">
        <w:t xml:space="preserve">detect common issues, such as incorrect syntax or </w:t>
      </w:r>
      <w:r w:rsidR="00357400">
        <w:t>invalid functions.</w:t>
      </w:r>
    </w:p>
    <w:p w14:paraId="00C99A29" w14:textId="77777777" w:rsidR="00BA02A8" w:rsidRPr="00BA02A8" w:rsidRDefault="00BA02A8" w:rsidP="00BA02A8">
      <w:pPr>
        <w:numPr>
          <w:ilvl w:val="0"/>
          <w:numId w:val="43"/>
        </w:numPr>
        <w:rPr>
          <w:b/>
          <w:bCs/>
        </w:rPr>
      </w:pPr>
      <w:r w:rsidRPr="00BA02A8">
        <w:rPr>
          <w:b/>
          <w:bCs/>
        </w:rPr>
        <w:t>Improving Error Messages:</w:t>
      </w:r>
    </w:p>
    <w:p w14:paraId="603A9D17" w14:textId="3A5A6C72" w:rsidR="00BA02A8" w:rsidRPr="00BA02A8" w:rsidRDefault="00BA02A8" w:rsidP="00BA02A8">
      <w:pPr>
        <w:numPr>
          <w:ilvl w:val="1"/>
          <w:numId w:val="43"/>
        </w:numPr>
      </w:pPr>
      <w:r>
        <w:t xml:space="preserve">Error </w:t>
      </w:r>
      <w:r w:rsidRPr="00BA02A8">
        <w:t xml:space="preserve">messages were rated as moderately </w:t>
      </w:r>
      <w:r>
        <w:t>un</w:t>
      </w:r>
      <w:r w:rsidRPr="00BA02A8">
        <w:t>helpful, there is a clear opportunity to improve them. Developers expressed frustration with the lack of clarity in current error messages, particularly when pipelines fail to start. The diagnostic tool should aim to provide detailed, actionable error messages that pinpoint specific problems, such as misconfigured variables or invalid expressions. These enhanced error messages will help developers resolve issues faster, reducing the trial-and-error process currently experienced.</w:t>
      </w:r>
    </w:p>
    <w:p w14:paraId="061DBCA7" w14:textId="1EA07775" w:rsidR="00357400" w:rsidRPr="004702D6" w:rsidRDefault="00357400" w:rsidP="00357400">
      <w:r w:rsidRPr="00357400">
        <w:t>By focusing on these areas, the tool can significantly improve the developer experience by catching common issues early and reducing the time spent troubleshooting pipeline errors.</w:t>
      </w:r>
    </w:p>
    <w:p w14:paraId="240441E8" w14:textId="77777777" w:rsidR="004702D6" w:rsidRPr="004702D6" w:rsidRDefault="004702D6" w:rsidP="004702D6"/>
    <w:p w14:paraId="4A71CEDE" w14:textId="47BBD465" w:rsidR="002E4A17" w:rsidRDefault="002E4A17" w:rsidP="002E4A17">
      <w:pPr>
        <w:pStyle w:val="Heading1"/>
      </w:pPr>
      <w:bookmarkStart w:id="56" w:name="_Toc181017621"/>
      <w:r>
        <w:lastRenderedPageBreak/>
        <w:t>Conclusion</w:t>
      </w:r>
      <w:bookmarkEnd w:id="56"/>
    </w:p>
    <w:p w14:paraId="19519599" w14:textId="40D385DE" w:rsidR="00E927D2" w:rsidRDefault="00E927D2" w:rsidP="00E927D2">
      <w:r w:rsidRPr="00E927D2">
        <w:t>The analysis of the survey data has provided valuable insights into the most common and impactful issues developers face when working with Azure Pipelines. By using a decision matrix and applying a weighted scoring formula, a clear ranking of the problematic features was established. The results showed that certain features</w:t>
      </w:r>
      <w:r w:rsidR="00A12151">
        <w:t xml:space="preserve">; </w:t>
      </w:r>
      <w:r w:rsidRPr="00E927D2">
        <w:t>such as compile time expressions, variables (predefined, user-defined, and template-based), and conditions</w:t>
      </w:r>
      <w:r w:rsidR="00A12151">
        <w:t xml:space="preserve">; </w:t>
      </w:r>
      <w:r w:rsidRPr="00E927D2">
        <w:t>consistently cause issues for developers, regardless of their experience or frequency of use.</w:t>
      </w:r>
    </w:p>
    <w:p w14:paraId="0B8358D3" w14:textId="26D3BC68" w:rsidR="00EF4734" w:rsidRDefault="00EF4734" w:rsidP="00E927D2">
      <w:r w:rsidRPr="00EF4734">
        <w:t>The diagnostic tool that will be developed should prioritize providing feedback on compile time expressions, variable presence and scope, template parameters, and condition statements. By addressing these areas, the tool can greatly enhance the Azure Pipelines development experience, reducing the time developers spend troubleshooting errors and improving overall productivity.</w:t>
      </w:r>
    </w:p>
    <w:p w14:paraId="37E79473" w14:textId="76553D71" w:rsidR="00EF4734" w:rsidRDefault="00EF4734" w:rsidP="00E927D2">
      <w:r w:rsidRPr="00EF4734">
        <w:t>While the formula allowed for a balanced consideration of various factors, further refinement of the tool’s capabilities can be informed by ongoing feedback and testing. This project lays the groundwork for targeted diagnostics that can adapt to the specific needs of developers working with Azure Pipelines.</w:t>
      </w:r>
    </w:p>
    <w:p w14:paraId="3622BD87" w14:textId="78765542" w:rsidR="003B04B6" w:rsidRDefault="003A1753" w:rsidP="00E927D2">
      <w:r w:rsidRPr="003A1753">
        <w:t xml:space="preserve">In summary, the recommendations presented in this report reflect a </w:t>
      </w:r>
      <w:r>
        <w:t>research-</w:t>
      </w:r>
      <w:r w:rsidRPr="003A1753">
        <w:t xml:space="preserve">driven approach to identifying and addressing key pain points in Azure Pipelines usage. The implementation of these recommendations will significantly improve the developer experience and </w:t>
      </w:r>
      <w:r w:rsidR="003B04B6">
        <w:t>simplify</w:t>
      </w:r>
      <w:r w:rsidRPr="003A1753">
        <w:t xml:space="preserve"> the pipeline creation process.</w:t>
      </w:r>
    </w:p>
    <w:p w14:paraId="6EB1B1EB" w14:textId="77777777" w:rsidR="003B04B6" w:rsidRDefault="003B04B6">
      <w:pPr>
        <w:jc w:val="left"/>
      </w:pPr>
      <w:r>
        <w:br w:type="page"/>
      </w:r>
    </w:p>
    <w:bookmarkStart w:id="57" w:name="_Toc181017622" w:displacedByCustomXml="next"/>
    <w:sdt>
      <w:sdtPr>
        <w:rPr>
          <w:rFonts w:asciiTheme="minorHAnsi" w:eastAsiaTheme="minorHAnsi" w:hAnsiTheme="minorHAnsi" w:cstheme="minorBidi"/>
          <w:b w:val="0"/>
          <w:color w:val="auto"/>
          <w:sz w:val="22"/>
          <w:szCs w:val="22"/>
        </w:rPr>
        <w:id w:val="1465779933"/>
        <w:docPartObj>
          <w:docPartGallery w:val="Bibliographies"/>
          <w:docPartUnique/>
        </w:docPartObj>
      </w:sdtPr>
      <w:sdtEndPr>
        <w:rPr>
          <w:rFonts w:eastAsiaTheme="minorEastAsia"/>
        </w:rPr>
      </w:sdtEndPr>
      <w:sdtContent>
        <w:p w14:paraId="62B6005E" w14:textId="41AD2D4B" w:rsidR="003B04B6" w:rsidRDefault="003B04B6">
          <w:pPr>
            <w:pStyle w:val="Heading1"/>
          </w:pPr>
          <w:r>
            <w:t>References</w:t>
          </w:r>
          <w:bookmarkEnd w:id="57"/>
        </w:p>
        <w:sdt>
          <w:sdtPr>
            <w:rPr>
              <w:highlight w:val="yellow"/>
            </w:rPr>
            <w:id w:val="-573587230"/>
            <w:bibliography/>
          </w:sdtPr>
          <w:sdtEndPr>
            <w:rPr>
              <w:highlight w:val="none"/>
            </w:rPr>
          </w:sdtEndPr>
          <w:sdtContent>
            <w:p w14:paraId="6B8BBF18" w14:textId="77777777" w:rsidR="00E260D2" w:rsidRPr="00740D53" w:rsidRDefault="003B04B6" w:rsidP="00E260D2">
              <w:pPr>
                <w:pStyle w:val="Bibliography"/>
                <w:ind w:left="720" w:hanging="720"/>
                <w:rPr>
                  <w:noProof/>
                  <w:sz w:val="24"/>
                  <w:szCs w:val="24"/>
                </w:rPr>
              </w:pPr>
              <w:r w:rsidRPr="00740D53">
                <w:fldChar w:fldCharType="begin"/>
              </w:r>
              <w:r w:rsidRPr="00740D53">
                <w:instrText xml:space="preserve"> BIBLIOGRAPHY </w:instrText>
              </w:r>
              <w:r w:rsidRPr="00740D53">
                <w:fldChar w:fldCharType="separate"/>
              </w:r>
              <w:r w:rsidR="00E260D2" w:rsidRPr="00740D53">
                <w:rPr>
                  <w:noProof/>
                </w:rPr>
                <w:t xml:space="preserve">Clark, H. (2023, October 31). </w:t>
              </w:r>
              <w:r w:rsidR="00E260D2" w:rsidRPr="00740D53">
                <w:rPr>
                  <w:i/>
                  <w:iCs/>
                  <w:noProof/>
                </w:rPr>
                <w:t>What Is the Weighted Scoring Model and How Does it Work?</w:t>
              </w:r>
              <w:r w:rsidR="00E260D2" w:rsidRPr="00740D53">
                <w:rPr>
                  <w:noProof/>
                </w:rPr>
                <w:t xml:space="preserve"> Retrieved from theproductmanager: https://theproductmanager.com/topics/weighted-scoring-model/</w:t>
              </w:r>
            </w:p>
            <w:p w14:paraId="6B2EF4E0" w14:textId="77777777" w:rsidR="00E260D2" w:rsidRPr="00740D53" w:rsidRDefault="00E260D2" w:rsidP="00E260D2">
              <w:pPr>
                <w:pStyle w:val="Bibliography"/>
                <w:ind w:left="720" w:hanging="720"/>
                <w:rPr>
                  <w:noProof/>
                </w:rPr>
              </w:pPr>
              <w:r w:rsidRPr="00740D53">
                <w:rPr>
                  <w:noProof/>
                </w:rPr>
                <w:t xml:space="preserve">M., T. (2021, 07 03). </w:t>
              </w:r>
              <w:r w:rsidRPr="00740D53">
                <w:rPr>
                  <w:i/>
                  <w:iCs/>
                  <w:noProof/>
                </w:rPr>
                <w:t>The Weighted Scoring Model – Project Management Tools &amp; Techniques.</w:t>
              </w:r>
              <w:r w:rsidRPr="00740D53">
                <w:rPr>
                  <w:noProof/>
                </w:rPr>
                <w:t xml:space="preserve"> Retrieved from stakeholdermap: https://www.stakeholdermap.com/project-management/weighted-scoring-model.html</w:t>
              </w:r>
            </w:p>
            <w:p w14:paraId="03752AA4" w14:textId="77777777" w:rsidR="00E260D2" w:rsidRPr="00740D53" w:rsidRDefault="00E260D2" w:rsidP="00E260D2">
              <w:pPr>
                <w:pStyle w:val="Bibliography"/>
                <w:ind w:left="720" w:hanging="720"/>
                <w:rPr>
                  <w:noProof/>
                </w:rPr>
              </w:pPr>
              <w:r w:rsidRPr="00740D53">
                <w:rPr>
                  <w:noProof/>
                </w:rPr>
                <w:t xml:space="preserve">qualtrics. (n.d.). </w:t>
              </w:r>
              <w:r w:rsidRPr="00740D53">
                <w:rPr>
                  <w:i/>
                  <w:iCs/>
                  <w:noProof/>
                </w:rPr>
                <w:t>Survey data analysis and best practices for reporting.</w:t>
              </w:r>
              <w:r w:rsidRPr="00740D53">
                <w:rPr>
                  <w:noProof/>
                </w:rPr>
                <w:t xml:space="preserve"> Retrieved from qualtrics: https://www.qualtrics.com/experience-management/research/analysis-reporting/</w:t>
              </w:r>
            </w:p>
            <w:p w14:paraId="40F19365" w14:textId="77777777" w:rsidR="00E260D2" w:rsidRPr="00740D53" w:rsidRDefault="00E260D2" w:rsidP="00E260D2">
              <w:pPr>
                <w:pStyle w:val="Bibliography"/>
                <w:ind w:left="720" w:hanging="720"/>
                <w:rPr>
                  <w:noProof/>
                </w:rPr>
              </w:pPr>
              <w:r w:rsidRPr="00740D53">
                <w:rPr>
                  <w:noProof/>
                </w:rPr>
                <w:t xml:space="preserve">qualtrics. (n.d.). </w:t>
              </w:r>
              <w:r w:rsidRPr="00740D53">
                <w:rPr>
                  <w:i/>
                  <w:iCs/>
                  <w:noProof/>
                </w:rPr>
                <w:t>Survey statistical analysis methods.</w:t>
              </w:r>
              <w:r w:rsidRPr="00740D53">
                <w:rPr>
                  <w:noProof/>
                </w:rPr>
                <w:t xml:space="preserve"> Retrieved from qualtrics: https://www.qualtrics.com/experience-management/research/survey-analysis-types/</w:t>
              </w:r>
            </w:p>
            <w:p w14:paraId="0EB05DEA" w14:textId="77777777" w:rsidR="00E260D2" w:rsidRPr="00740D53" w:rsidRDefault="00E260D2" w:rsidP="00E260D2">
              <w:pPr>
                <w:pStyle w:val="Bibliography"/>
                <w:ind w:left="720" w:hanging="720"/>
                <w:rPr>
                  <w:noProof/>
                </w:rPr>
              </w:pPr>
              <w:r w:rsidRPr="00740D53">
                <w:rPr>
                  <w:noProof/>
                </w:rPr>
                <w:t xml:space="preserve">SurveyPlanet. (2024, March 8). </w:t>
              </w:r>
              <w:r w:rsidRPr="00740D53">
                <w:rPr>
                  <w:i/>
                  <w:iCs/>
                  <w:noProof/>
                </w:rPr>
                <w:t>How to make a survey report: A guide to analyzing and detailing insights.</w:t>
              </w:r>
              <w:r w:rsidRPr="00740D53">
                <w:rPr>
                  <w:noProof/>
                </w:rPr>
                <w:t xml:space="preserve"> Retrieved from blog.surveyplanet.com: https://blog.surveyplanet.com/how-to-make-a-survey-report-a-guide-to-analyzing-and-detailing-insights</w:t>
              </w:r>
            </w:p>
            <w:p w14:paraId="1F0F93C8" w14:textId="77777777" w:rsidR="00E260D2" w:rsidRPr="00740D53" w:rsidRDefault="00E260D2" w:rsidP="00E260D2">
              <w:pPr>
                <w:pStyle w:val="Bibliography"/>
                <w:ind w:left="720" w:hanging="720"/>
                <w:rPr>
                  <w:noProof/>
                </w:rPr>
              </w:pPr>
              <w:r w:rsidRPr="00740D53">
                <w:rPr>
                  <w:noProof/>
                </w:rPr>
                <w:t xml:space="preserve">Webster, W. (2021, January 15). </w:t>
              </w:r>
              <w:r w:rsidRPr="00740D53">
                <w:rPr>
                  <w:i/>
                  <w:iCs/>
                  <w:noProof/>
                </w:rPr>
                <w:t>How to design rating scale questions.</w:t>
              </w:r>
              <w:r w:rsidRPr="00740D53">
                <w:rPr>
                  <w:noProof/>
                </w:rPr>
                <w:t xml:space="preserve"> Retrieved from Qualtrics: https://www.qualtrics.com/blog/three-tips-for-effectively-using-scale-point-questions/</w:t>
              </w:r>
            </w:p>
            <w:p w14:paraId="7B391081" w14:textId="708BE3C0" w:rsidR="003B04B6" w:rsidRDefault="003B04B6" w:rsidP="00E260D2">
              <w:pPr>
                <w:jc w:val="left"/>
              </w:pPr>
              <w:r w:rsidRPr="00740D53">
                <w:rPr>
                  <w:b/>
                  <w:bCs/>
                  <w:noProof/>
                </w:rPr>
                <w:fldChar w:fldCharType="end"/>
              </w:r>
            </w:p>
          </w:sdtContent>
        </w:sdt>
      </w:sdtContent>
    </w:sdt>
    <w:p w14:paraId="1F2C1034" w14:textId="77777777" w:rsidR="003A1753" w:rsidRPr="00E927D2" w:rsidRDefault="003A1753" w:rsidP="00E927D2"/>
    <w:sectPr w:rsidR="003A1753" w:rsidRPr="00E927D2" w:rsidSect="0028505A">
      <w:footerReference w:type="default" r:id="rId32"/>
      <w:footerReference w:type="first" r:id="rId33"/>
      <w:pgSz w:w="11907" w:h="16840" w:code="9"/>
      <w:pgMar w:top="1417" w:right="1417" w:bottom="1417" w:left="1417"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0" w:author="luuk.horsman@infosupport.com" w:date="2024-10-14T13:44:00Z" w:initials="lu">
    <w:p w14:paraId="5D487A04" w14:textId="5EC5D27A" w:rsidR="008328EC" w:rsidRDefault="008328EC">
      <w:r>
        <w:annotationRef/>
      </w:r>
      <w:r w:rsidRPr="18C6E19B">
        <w:t>This page can be removed.</w:t>
      </w:r>
    </w:p>
  </w:comment>
  <w:comment w:id="21" w:author="Serggio Pizzella" w:date="2024-10-18T15:04:00Z" w:initials="SP">
    <w:p w14:paraId="342DD586" w14:textId="77777777" w:rsidR="00F51365" w:rsidRDefault="00F51365" w:rsidP="00F51365">
      <w:pPr>
        <w:pStyle w:val="CommentText"/>
        <w:jc w:val="left"/>
      </w:pPr>
      <w:r>
        <w:rPr>
          <w:rStyle w:val="CommentReference"/>
        </w:rPr>
        <w:annotationRef/>
      </w:r>
      <w:r>
        <w:t>There seem to have been an empty page here</w:t>
      </w:r>
    </w:p>
  </w:comment>
  <w:comment w:id="25" w:author="luuk.horsman@infosupport.com" w:date="2024-10-14T13:57:00Z" w:initials="lu">
    <w:p w14:paraId="0B26BFCA" w14:textId="65B74A9A" w:rsidR="008328EC" w:rsidRDefault="008328EC">
      <w:r>
        <w:annotationRef/>
      </w:r>
      <w:r w:rsidRPr="0DCA6889">
        <w:t>Twenty-nine, always write out numbers.</w:t>
      </w:r>
    </w:p>
  </w:comment>
  <w:comment w:id="26" w:author="Pizzella Ricci,Serggio S.V." w:date="2024-10-17T11:29:00Z" w:initials="SP">
    <w:p w14:paraId="6CB4A775" w14:textId="77777777" w:rsidR="004E25E7" w:rsidRDefault="004E25E7" w:rsidP="004E25E7">
      <w:pPr>
        <w:pStyle w:val="CommentText"/>
        <w:jc w:val="left"/>
      </w:pPr>
      <w:r>
        <w:rPr>
          <w:rStyle w:val="CommentReference"/>
        </w:rPr>
        <w:annotationRef/>
      </w:r>
      <w:r>
        <w:t>I would like to know more about this.</w:t>
      </w:r>
    </w:p>
  </w:comment>
  <w:comment w:id="27" w:author="Serggio Pizzella" w:date="2024-10-18T15:07:00Z" w:initials="SP">
    <w:p w14:paraId="173B3660" w14:textId="77777777" w:rsidR="00485D35" w:rsidRDefault="00485D35" w:rsidP="00485D35">
      <w:pPr>
        <w:pStyle w:val="CommentText"/>
        <w:jc w:val="left"/>
      </w:pPr>
      <w:r>
        <w:rPr>
          <w:rStyle w:val="CommentReference"/>
        </w:rPr>
        <w:annotationRef/>
      </w:r>
      <w:r>
        <w:t>We will follow APA style, which recommends numbers above 10 to use numerals.</w:t>
      </w:r>
    </w:p>
  </w:comment>
  <w:comment w:id="29" w:author="luuk.horsman@infosupport.com" w:date="2024-10-14T13:58:00Z" w:initials="lu">
    <w:p w14:paraId="042E9542" w14:textId="115663AD" w:rsidR="008328EC" w:rsidRDefault="008328EC">
      <w:r>
        <w:annotationRef/>
      </w:r>
      <w:r w:rsidRPr="2110FB37">
        <w:t>You're talking about the survey here right?</w:t>
      </w:r>
    </w:p>
  </w:comment>
  <w:comment w:id="30" w:author="Serggio Pizzella" w:date="2024-10-18T15:10:00Z" w:initials="SP">
    <w:p w14:paraId="029FED1A" w14:textId="77777777" w:rsidR="002C339B" w:rsidRDefault="002C339B" w:rsidP="002C339B">
      <w:pPr>
        <w:pStyle w:val="CommentText"/>
        <w:jc w:val="left"/>
      </w:pPr>
      <w:r>
        <w:rPr>
          <w:rStyle w:val="CommentReference"/>
        </w:rPr>
        <w:annotationRef/>
      </w:r>
      <w:r>
        <w:t xml:space="preserve">The paragraph referred to only target of to tool, and failed to connect with the target for the survey. Now it mentions the connection with the survey. </w:t>
      </w:r>
    </w:p>
  </w:comment>
  <w:comment w:id="36" w:author="luuk.horsman@infosupport.com" w:date="2024-10-14T14:06:00Z" w:initials="lu">
    <w:p w14:paraId="128EC6A1" w14:textId="0194B7A1" w:rsidR="008328EC" w:rsidRDefault="008328EC">
      <w:r>
        <w:annotationRef/>
      </w:r>
      <w:r w:rsidRPr="571F012F">
        <w:t>Perhaps you could add the options that were asked as well. So we can see what they did not choose often. Also would like to see some explaination of what these features do. Like what is a compile time expression? (I know but the reader might not.)</w:t>
      </w:r>
    </w:p>
  </w:comment>
  <w:comment w:id="37" w:author="Pizzella Ricci,Serggio S.V." w:date="2024-10-17T11:38:00Z" w:initials="SP">
    <w:p w14:paraId="17D95305" w14:textId="77777777" w:rsidR="00D819DB" w:rsidRDefault="00D819DB" w:rsidP="00D819DB">
      <w:pPr>
        <w:pStyle w:val="CommentText"/>
        <w:jc w:val="left"/>
      </w:pPr>
      <w:r>
        <w:rPr>
          <w:rStyle w:val="CommentReference"/>
        </w:rPr>
        <w:annotationRef/>
      </w:r>
      <w:r>
        <w:t>By ‘options’, do you mean what they could choose from per feature, or all the features? I can add the options to choose from inline, and perhaps the features as part of an addendum, since it’s quite the list.</w:t>
      </w:r>
    </w:p>
  </w:comment>
  <w:comment w:id="38" w:author="Serggio Pizzella" w:date="2024-10-18T15:11:00Z" w:initials="SP">
    <w:p w14:paraId="7756A321" w14:textId="77777777" w:rsidR="00A66020" w:rsidRDefault="00A66020" w:rsidP="00A66020">
      <w:pPr>
        <w:pStyle w:val="CommentText"/>
        <w:jc w:val="left"/>
      </w:pPr>
      <w:r>
        <w:rPr>
          <w:rStyle w:val="CommentReference"/>
        </w:rPr>
        <w:annotationRef/>
      </w:r>
      <w:r>
        <w:t>All the features should be explicitly added in an addendum, to give the reader the chance to see what the other 35 features where.</w:t>
      </w:r>
    </w:p>
  </w:comment>
  <w:comment w:id="39" w:author="Serggio Pizzella" w:date="2024-10-18T17:20:00Z" w:initials="SP">
    <w:p w14:paraId="70E6C0AD" w14:textId="77777777" w:rsidR="008E1619" w:rsidRDefault="008E1619" w:rsidP="008E1619">
      <w:pPr>
        <w:pStyle w:val="CommentText"/>
        <w:jc w:val="left"/>
      </w:pPr>
      <w:r>
        <w:rPr>
          <w:rStyle w:val="CommentReference"/>
        </w:rPr>
        <w:annotationRef/>
      </w:r>
      <w:r>
        <w:t>As for the explanation of the features, I think this is something I want to happen in the introduction as it disrupts the flow of the doc.</w:t>
      </w:r>
    </w:p>
  </w:comment>
  <w:comment w:id="42" w:author="luuk.horsman@infosupport.com" w:date="2024-10-14T14:16:00Z" w:initials="lu">
    <w:p w14:paraId="66106418" w14:textId="6005B99A" w:rsidR="008328EC" w:rsidRDefault="008328EC">
      <w:r>
        <w:annotationRef/>
      </w:r>
      <w:r w:rsidRPr="569DA92D">
        <w:t xml:space="preserve">I think this mostly relates to the actual pipeline run, and not so much the validation for the pipeline configuration. </w:t>
      </w:r>
    </w:p>
  </w:comment>
  <w:comment w:id="43" w:author="Pizzella Ricci,Serggio S.V." w:date="2024-10-17T11:41:00Z" w:initials="SP">
    <w:p w14:paraId="3B79DCD3" w14:textId="77777777" w:rsidR="00D819DB" w:rsidRDefault="00D819DB" w:rsidP="00D819DB">
      <w:pPr>
        <w:pStyle w:val="CommentText"/>
        <w:jc w:val="left"/>
      </w:pPr>
      <w:r>
        <w:rPr>
          <w:rStyle w:val="CommentReference"/>
        </w:rPr>
        <w:annotationRef/>
      </w:r>
      <w:r>
        <w:t>From the interview is seems to be a mix of both. The pipeline takes a long time to get to where the issue is, that’s what I’m trying to refer to here. Maybe I can change the phrasing to be ‘run to completion’ or ‘execute without syntax erros’</w:t>
      </w:r>
    </w:p>
  </w:comment>
  <w:comment w:id="44" w:author="luuk.horsman@infosupport.com" w:date="2024-10-14T14:19:00Z" w:initials="lu">
    <w:p w14:paraId="316EE4A2" w14:textId="3F907257" w:rsidR="008328EC" w:rsidRDefault="008328EC">
      <w:r>
        <w:annotationRef/>
      </w:r>
      <w:r w:rsidRPr="62FF265E">
        <w:t>Perhaps you could split the "yaml validation" and "pipeline run" parts from this part. The pipeline run is out of scope for this project, but would be a nice addition for future iterations of this project.</w:t>
      </w:r>
    </w:p>
  </w:comment>
  <w:comment w:id="45" w:author="Pizzella Ricci,Serggio S.V." w:date="2024-10-17T11:43:00Z" w:initials="SP">
    <w:p w14:paraId="012595CA" w14:textId="77777777" w:rsidR="00D819DB" w:rsidRDefault="00D819DB" w:rsidP="00D819DB">
      <w:pPr>
        <w:pStyle w:val="CommentText"/>
        <w:jc w:val="left"/>
      </w:pPr>
      <w:r>
        <w:rPr>
          <w:rStyle w:val="CommentReference"/>
        </w:rPr>
        <w:annotationRef/>
      </w:r>
      <w:r>
        <w:t>I believe they are connected and fall withing the scope as some ‘fails’ during runtime have to do with variable availability and file-path errors. Which we could catch beforehand.</w:t>
      </w:r>
    </w:p>
  </w:comment>
  <w:comment w:id="48" w:author="luuk.horsman@infosupport.com" w:date="2024-10-14T14:24:00Z" w:initials="lu">
    <w:p w14:paraId="24BB53E9" w14:textId="54C0FD47" w:rsidR="008328EC" w:rsidRDefault="008328EC">
      <w:r>
        <w:annotationRef/>
      </w:r>
      <w:r w:rsidRPr="2583F01D">
        <w:t>Do you have a source for this?</w:t>
      </w:r>
    </w:p>
  </w:comment>
  <w:comment w:id="49" w:author="Serggio Pizzella" w:date="2024-10-18T17:07:00Z" w:initials="SP">
    <w:p w14:paraId="793F0D89" w14:textId="77777777" w:rsidR="00A85858" w:rsidRDefault="00A85858" w:rsidP="00A85858">
      <w:pPr>
        <w:pStyle w:val="CommentText"/>
        <w:jc w:val="left"/>
      </w:pPr>
      <w:r>
        <w:rPr>
          <w:rStyle w:val="CommentReference"/>
        </w:rPr>
        <w:annotationRef/>
      </w:r>
      <w:r>
        <w:t>The ‘commonly’ was removed in exchange for something that more closely reflects the source.</w:t>
      </w:r>
    </w:p>
  </w:comment>
  <w:comment w:id="50" w:author="luuk.horsman@infosupport.com" w:date="2024-10-14T14:39:00Z" w:initials="lu">
    <w:p w14:paraId="5D9851B1" w14:textId="1C0F86B3" w:rsidR="00D819C0" w:rsidRDefault="00D819C0" w:rsidP="00D819C0">
      <w:r>
        <w:annotationRef/>
      </w:r>
      <w:r w:rsidRPr="75E80B86">
        <w:t>Isnt this the same explaination as in 3.1?</w:t>
      </w:r>
    </w:p>
  </w:comment>
  <w:comment w:id="51" w:author="Pizzella Ricci,Serggio S.V." w:date="2024-10-17T11:45:00Z" w:initials="SP">
    <w:p w14:paraId="3782D3BC" w14:textId="77777777" w:rsidR="00D819C0" w:rsidRDefault="00D819C0" w:rsidP="00D819C0">
      <w:pPr>
        <w:pStyle w:val="CommentText"/>
        <w:jc w:val="left"/>
      </w:pPr>
      <w:r>
        <w:rPr>
          <w:rStyle w:val="CommentReference"/>
        </w:rPr>
        <w:annotationRef/>
      </w:r>
      <w:r>
        <w:t>Yeah sort of, here they are more explained in the sense of their place in the formula, whereas before they are just marked as important point. I can perhaps find a way to consolidate the two.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D487A04" w15:done="1"/>
  <w15:commentEx w15:paraId="342DD586" w15:paraIdParent="5D487A04" w15:done="1"/>
  <w15:commentEx w15:paraId="0B26BFCA" w15:done="1"/>
  <w15:commentEx w15:paraId="6CB4A775" w15:paraIdParent="0B26BFCA" w15:done="1"/>
  <w15:commentEx w15:paraId="173B3660" w15:paraIdParent="0B26BFCA" w15:done="1"/>
  <w15:commentEx w15:paraId="042E9542" w15:done="1"/>
  <w15:commentEx w15:paraId="029FED1A" w15:paraIdParent="042E9542" w15:done="1"/>
  <w15:commentEx w15:paraId="128EC6A1" w15:done="0"/>
  <w15:commentEx w15:paraId="17D95305" w15:paraIdParent="128EC6A1" w15:done="0"/>
  <w15:commentEx w15:paraId="7756A321" w15:paraIdParent="128EC6A1" w15:done="0"/>
  <w15:commentEx w15:paraId="70E6C0AD" w15:paraIdParent="128EC6A1" w15:done="0"/>
  <w15:commentEx w15:paraId="66106418" w15:done="1"/>
  <w15:commentEx w15:paraId="3B79DCD3" w15:paraIdParent="66106418" w15:done="1"/>
  <w15:commentEx w15:paraId="316EE4A2" w15:done="1"/>
  <w15:commentEx w15:paraId="012595CA" w15:paraIdParent="316EE4A2" w15:done="1"/>
  <w15:commentEx w15:paraId="24BB53E9" w15:done="1"/>
  <w15:commentEx w15:paraId="793F0D89" w15:paraIdParent="24BB53E9" w15:done="1"/>
  <w15:commentEx w15:paraId="5D9851B1" w15:done="1"/>
  <w15:commentEx w15:paraId="3782D3BC" w15:paraIdParent="5D9851B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B28931A" w16cex:dateUtc="2024-10-14T11:44:00Z"/>
  <w16cex:commentExtensible w16cex:durableId="3C88312B" w16cex:dateUtc="2024-10-18T13:04:00Z"/>
  <w16cex:commentExtensible w16cex:durableId="3F7D3D4D" w16cex:dateUtc="2024-10-14T11:57:00Z"/>
  <w16cex:commentExtensible w16cex:durableId="6FE41931" w16cex:dateUtc="2024-10-17T09:29:00Z"/>
  <w16cex:commentExtensible w16cex:durableId="527CCC0F" w16cex:dateUtc="2024-10-18T13:07:00Z"/>
  <w16cex:commentExtensible w16cex:durableId="45854F2A" w16cex:dateUtc="2024-10-14T11:58:00Z"/>
  <w16cex:commentExtensible w16cex:durableId="45A7E98A" w16cex:dateUtc="2024-10-18T13:10:00Z"/>
  <w16cex:commentExtensible w16cex:durableId="5565FE49" w16cex:dateUtc="2024-10-14T12:06:00Z"/>
  <w16cex:commentExtensible w16cex:durableId="745262C1" w16cex:dateUtc="2024-10-17T09:38:00Z"/>
  <w16cex:commentExtensible w16cex:durableId="6C689338" w16cex:dateUtc="2024-10-18T13:11:00Z"/>
  <w16cex:commentExtensible w16cex:durableId="76D14A07" w16cex:dateUtc="2024-10-18T15:20:00Z"/>
  <w16cex:commentExtensible w16cex:durableId="25838806" w16cex:dateUtc="2024-10-14T12:16:00Z"/>
  <w16cex:commentExtensible w16cex:durableId="3B6CE0DE" w16cex:dateUtc="2024-10-17T09:41:00Z"/>
  <w16cex:commentExtensible w16cex:durableId="487C07F5" w16cex:dateUtc="2024-10-14T12:19:00Z"/>
  <w16cex:commentExtensible w16cex:durableId="2E3AEFAE" w16cex:dateUtc="2024-10-17T09:43:00Z"/>
  <w16cex:commentExtensible w16cex:durableId="2ACF1C48" w16cex:dateUtc="2024-10-14T12:24:00Z"/>
  <w16cex:commentExtensible w16cex:durableId="1E4CF16E" w16cex:dateUtc="2024-10-18T15:07:00Z"/>
  <w16cex:commentExtensible w16cex:durableId="09770FCA" w16cex:dateUtc="2024-10-14T12:39:00Z"/>
  <w16cex:commentExtensible w16cex:durableId="773F38DE" w16cex:dateUtc="2024-10-17T09: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D487A04" w16cid:durableId="7B28931A"/>
  <w16cid:commentId w16cid:paraId="342DD586" w16cid:durableId="3C88312B"/>
  <w16cid:commentId w16cid:paraId="0B26BFCA" w16cid:durableId="3F7D3D4D"/>
  <w16cid:commentId w16cid:paraId="6CB4A775" w16cid:durableId="6FE41931"/>
  <w16cid:commentId w16cid:paraId="173B3660" w16cid:durableId="527CCC0F"/>
  <w16cid:commentId w16cid:paraId="042E9542" w16cid:durableId="45854F2A"/>
  <w16cid:commentId w16cid:paraId="029FED1A" w16cid:durableId="45A7E98A"/>
  <w16cid:commentId w16cid:paraId="128EC6A1" w16cid:durableId="5565FE49"/>
  <w16cid:commentId w16cid:paraId="17D95305" w16cid:durableId="745262C1"/>
  <w16cid:commentId w16cid:paraId="7756A321" w16cid:durableId="6C689338"/>
  <w16cid:commentId w16cid:paraId="70E6C0AD" w16cid:durableId="76D14A07"/>
  <w16cid:commentId w16cid:paraId="66106418" w16cid:durableId="25838806"/>
  <w16cid:commentId w16cid:paraId="3B79DCD3" w16cid:durableId="3B6CE0DE"/>
  <w16cid:commentId w16cid:paraId="316EE4A2" w16cid:durableId="487C07F5"/>
  <w16cid:commentId w16cid:paraId="012595CA" w16cid:durableId="2E3AEFAE"/>
  <w16cid:commentId w16cid:paraId="24BB53E9" w16cid:durableId="2ACF1C48"/>
  <w16cid:commentId w16cid:paraId="793F0D89" w16cid:durableId="1E4CF16E"/>
  <w16cid:commentId w16cid:paraId="5D9851B1" w16cid:durableId="09770FCA"/>
  <w16cid:commentId w16cid:paraId="3782D3BC" w16cid:durableId="773F38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7B7475" w14:textId="77777777" w:rsidR="0085662A" w:rsidRPr="004C5E65" w:rsidRDefault="0085662A" w:rsidP="00F874BD">
      <w:r w:rsidRPr="004C5E65">
        <w:separator/>
      </w:r>
    </w:p>
  </w:endnote>
  <w:endnote w:type="continuationSeparator" w:id="0">
    <w:p w14:paraId="6CAB3161" w14:textId="77777777" w:rsidR="0085662A" w:rsidRPr="004C5E65" w:rsidRDefault="0085662A" w:rsidP="00F874BD">
      <w:r w:rsidRPr="004C5E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2EF92E" w14:textId="77777777" w:rsidR="004F0F73" w:rsidRPr="004C5E65" w:rsidRDefault="00685965" w:rsidP="00F874BD">
    <w:pPr>
      <w:pStyle w:val="Footer"/>
    </w:pPr>
    <w:r w:rsidRPr="004C5E65">
      <w:rPr>
        <w:noProof/>
      </w:rPr>
      <w:drawing>
        <wp:anchor distT="0" distB="0" distL="43180" distR="43180" simplePos="0" relativeHeight="251655168" behindDoc="0" locked="0" layoutInCell="1" allowOverlap="1" wp14:anchorId="51F2CA83" wp14:editId="6A4FD52F">
          <wp:simplePos x="0" y="0"/>
          <wp:positionH relativeFrom="page">
            <wp:align>right</wp:align>
          </wp:positionH>
          <wp:positionV relativeFrom="page">
            <wp:align>bottom</wp:align>
          </wp:positionV>
          <wp:extent cx="3772800" cy="3772800"/>
          <wp:effectExtent l="0" t="0" r="0" b="0"/>
          <wp:wrapThrough wrapText="bothSides">
            <wp:wrapPolygon edited="0">
              <wp:start x="21269" y="0"/>
              <wp:lineTo x="0" y="21378"/>
              <wp:lineTo x="0" y="21487"/>
              <wp:lineTo x="11016" y="21487"/>
              <wp:lineTo x="21487" y="10907"/>
              <wp:lineTo x="21487" y="0"/>
              <wp:lineTo x="21269" y="0"/>
            </wp:wrapPolygon>
          </wp:wrapThrough>
          <wp:docPr id="155060473"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3772800" cy="377280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FE695" w14:textId="77777777" w:rsidR="0014605F" w:rsidRPr="004C5E65" w:rsidRDefault="0067387F" w:rsidP="00F874BD">
    <w:pPr>
      <w:pStyle w:val="Footer"/>
    </w:pPr>
    <w:r w:rsidRPr="004C5E65">
      <w:rPr>
        <w:noProof/>
      </w:rPr>
      <w:drawing>
        <wp:anchor distT="0" distB="0" distL="114300" distR="114300" simplePos="0" relativeHeight="251657216" behindDoc="0" locked="0" layoutInCell="1" allowOverlap="1" wp14:anchorId="13B264DD" wp14:editId="3DD41E45">
          <wp:simplePos x="0" y="0"/>
          <wp:positionH relativeFrom="page">
            <wp:posOffset>946785</wp:posOffset>
          </wp:positionH>
          <wp:positionV relativeFrom="page">
            <wp:posOffset>9727413</wp:posOffset>
          </wp:positionV>
          <wp:extent cx="957580" cy="266065"/>
          <wp:effectExtent l="0" t="0" r="0" b="635"/>
          <wp:wrapNone/>
          <wp:docPr id="193859651"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14:paraId="158DE4CF" w14:textId="77777777" w:rsidR="0014605F" w:rsidRPr="004C5E65" w:rsidRDefault="0014605F" w:rsidP="00F874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2A901" w14:textId="77777777" w:rsidR="0028505A" w:rsidRPr="004C5E65" w:rsidRDefault="0028505A" w:rsidP="00F874BD">
    <w:pPr>
      <w:pStyle w:val="Footer"/>
    </w:pPr>
  </w:p>
  <w:p w14:paraId="0FAA661B" w14:textId="77777777" w:rsidR="0028505A" w:rsidRPr="004C5E65" w:rsidRDefault="0028505A" w:rsidP="00F874BD">
    <w:pPr>
      <w:pStyle w:val="Footer"/>
    </w:pPr>
  </w:p>
  <w:p w14:paraId="171BCC03" w14:textId="77777777" w:rsidR="0028505A" w:rsidRPr="004C5E65" w:rsidRDefault="0028505A" w:rsidP="00F874BD">
    <w:pPr>
      <w:pStyle w:val="Footer"/>
    </w:pPr>
    <w:r w:rsidRPr="004C5E65">
      <w:rPr>
        <w:noProof/>
      </w:rPr>
      <w:drawing>
        <wp:anchor distT="0" distB="0" distL="114300" distR="114300" simplePos="0" relativeHeight="251684864" behindDoc="0" locked="0" layoutInCell="1" allowOverlap="1" wp14:anchorId="0D9A0873" wp14:editId="6942CCE9">
          <wp:simplePos x="0" y="0"/>
          <wp:positionH relativeFrom="page">
            <wp:posOffset>946785</wp:posOffset>
          </wp:positionH>
          <wp:positionV relativeFrom="page">
            <wp:posOffset>9728200</wp:posOffset>
          </wp:positionV>
          <wp:extent cx="957600" cy="266400"/>
          <wp:effectExtent l="0" t="0" r="0" b="635"/>
          <wp:wrapNone/>
          <wp:docPr id="2049729873"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4C5E65">
      <w:rPr>
        <w:noProof/>
      </w:rPr>
      <w:drawing>
        <wp:anchor distT="0" distB="0" distL="114300" distR="114300" simplePos="0" relativeHeight="251683840" behindDoc="1" locked="0" layoutInCell="1" allowOverlap="1" wp14:anchorId="42BBFC22" wp14:editId="40C476FF">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797602388"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14:paraId="206E5D64" w14:textId="77777777" w:rsidR="0028505A" w:rsidRPr="004C5E65" w:rsidRDefault="0028505A" w:rsidP="00F874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2F294" w14:textId="77777777" w:rsidR="0028505A" w:rsidRPr="004C5E65" w:rsidRDefault="0028505A" w:rsidP="00F874BD">
    <w:pPr>
      <w:pStyle w:val="Footer"/>
    </w:pPr>
    <w:r w:rsidRPr="004C5E65">
      <w:rPr>
        <w:noProof/>
      </w:rPr>
      <w:drawing>
        <wp:anchor distT="0" distB="0" distL="114300" distR="114300" simplePos="0" relativeHeight="251681792" behindDoc="0" locked="0" layoutInCell="1" allowOverlap="1" wp14:anchorId="4C15FBE3" wp14:editId="026D18D9">
          <wp:simplePos x="0" y="0"/>
          <wp:positionH relativeFrom="page">
            <wp:posOffset>946785</wp:posOffset>
          </wp:positionH>
          <wp:positionV relativeFrom="page">
            <wp:posOffset>9727413</wp:posOffset>
          </wp:positionV>
          <wp:extent cx="957580" cy="266065"/>
          <wp:effectExtent l="0" t="0" r="0" b="635"/>
          <wp:wrapNone/>
          <wp:docPr id="598944701"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14:paraId="6290F905" w14:textId="77777777" w:rsidR="0028505A" w:rsidRPr="004C5E65" w:rsidRDefault="0028505A" w:rsidP="00F874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24E0F1" w14:textId="77777777" w:rsidR="0085662A" w:rsidRPr="004C5E65" w:rsidRDefault="0085662A" w:rsidP="00F874BD">
      <w:r w:rsidRPr="004C5E65">
        <w:separator/>
      </w:r>
    </w:p>
  </w:footnote>
  <w:footnote w:type="continuationSeparator" w:id="0">
    <w:p w14:paraId="0C39D0A2" w14:textId="77777777" w:rsidR="0085662A" w:rsidRPr="004C5E65" w:rsidRDefault="0085662A" w:rsidP="00F874BD">
      <w:r w:rsidRPr="004C5E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641958" w14:textId="77777777" w:rsidR="0028505A" w:rsidRPr="004C5E65" w:rsidRDefault="0028505A" w:rsidP="00F874BD">
    <w:pPr>
      <w:pStyle w:val="Header"/>
    </w:pPr>
    <w:r w:rsidRPr="004C5E65">
      <w:rPr>
        <w:noProof/>
      </w:rPr>
      <mc:AlternateContent>
        <mc:Choice Requires="wps">
          <w:drawing>
            <wp:anchor distT="0" distB="0" distL="114300" distR="114300" simplePos="0" relativeHeight="251661312" behindDoc="0" locked="0" layoutInCell="1" allowOverlap="1" wp14:anchorId="2D070FB4" wp14:editId="02F234C7">
              <wp:simplePos x="0" y="0"/>
              <wp:positionH relativeFrom="page">
                <wp:posOffset>6956425</wp:posOffset>
              </wp:positionH>
              <wp:positionV relativeFrom="page">
                <wp:posOffset>623731</wp:posOffset>
              </wp:positionV>
              <wp:extent cx="337820" cy="222885"/>
              <wp:effectExtent l="0" t="0" r="24130" b="24765"/>
              <wp:wrapNone/>
              <wp:docPr id="11" name="Tekstvak 11"/>
              <wp:cNvGraphicFramePr/>
              <a:graphic xmlns:a="http://schemas.openxmlformats.org/drawingml/2006/main">
                <a:graphicData uri="http://schemas.microsoft.com/office/word/2010/wordprocessingShape">
                  <wps:wsp>
                    <wps:cNvSpPr txBox="1"/>
                    <wps:spPr>
                      <a:xfrm>
                        <a:off x="0" y="0"/>
                        <a:ext cx="337820" cy="222885"/>
                      </a:xfrm>
                      <a:prstGeom prst="rect">
                        <a:avLst/>
                      </a:prstGeom>
                      <a:solidFill>
                        <a:schemeClr val="bg1"/>
                      </a:solidFill>
                      <a:ln w="6350">
                        <a:solidFill>
                          <a:schemeClr val="bg1"/>
                        </a:solidFill>
                      </a:ln>
                    </wps:spPr>
                    <wps:txbx>
                      <w:txbxContent>
                        <w:p w14:paraId="29DA59A8" w14:textId="77777777" w:rsidR="0028505A" w:rsidRPr="004C5E65" w:rsidRDefault="0028505A" w:rsidP="00F874BD">
                          <w:r w:rsidRPr="004C5E65">
                            <w:fldChar w:fldCharType="begin"/>
                          </w:r>
                          <w:r w:rsidRPr="004C5E65">
                            <w:instrText>PAGE   \* MERGEFORMAT</w:instrText>
                          </w:r>
                          <w:r w:rsidRPr="004C5E65">
                            <w:fldChar w:fldCharType="separate"/>
                          </w:r>
                          <w:r w:rsidRPr="004C5E65">
                            <w:t>6</w:t>
                          </w:r>
                          <w:r w:rsidRPr="004C5E65">
                            <w:fldChar w:fldCharType="end"/>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070FB4" id="_x0000_t202" coordsize="21600,21600" o:spt="202" path="m,l,21600r21600,l21600,xe">
              <v:stroke joinstyle="miter"/>
              <v:path gradientshapeok="t" o:connecttype="rect"/>
            </v:shapetype>
            <v:shape id="Tekstvak 11" o:spid="_x0000_s1031" type="#_x0000_t202" style="position:absolute;left:0;text-align:left;margin-left:547.75pt;margin-top:49.1pt;width:26.6pt;height:17.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" fillcolor="white [3212]" strokecolor="white [3212]" strokeweight=".5pt">
              <v:textbox inset="0,,0">
                <w:txbxContent>
                  <w:p w14:paraId="29DA59A8" w14:textId="77777777" w:rsidR="0028505A" w:rsidRPr="004C5E65" w:rsidRDefault="0028505A" w:rsidP="00F874BD">
                    <w:r w:rsidRPr="004C5E65">
                      <w:fldChar w:fldCharType="begin"/>
                    </w:r>
                    <w:r w:rsidRPr="004C5E65">
                      <w:instrText>PAGE   \* MERGEFORMAT</w:instrText>
                    </w:r>
                    <w:r w:rsidRPr="004C5E65">
                      <w:fldChar w:fldCharType="separate"/>
                    </w:r>
                    <w:r w:rsidRPr="004C5E65">
                      <w:t>6</w:t>
                    </w:r>
                    <w:r w:rsidRPr="004C5E65">
                      <w:fldChar w:fldCharType="end"/>
                    </w:r>
                  </w:p>
                </w:txbxContent>
              </v:textbox>
              <w10:wrap anchorx="page" anchory="page"/>
            </v:shape>
          </w:pict>
        </mc:Fallback>
      </mc:AlternateContent>
    </w:r>
    <w:r w:rsidRPr="004C5E65">
      <w:rPr>
        <w:noProof/>
      </w:rPr>
      <w:drawing>
        <wp:anchor distT="0" distB="0" distL="114300" distR="114300" simplePos="0" relativeHeight="251659264" behindDoc="0" locked="0" layoutInCell="1" allowOverlap="1" wp14:anchorId="20DF553E" wp14:editId="32D5DFAD">
          <wp:simplePos x="0" y="0"/>
          <wp:positionH relativeFrom="page">
            <wp:posOffset>7035165</wp:posOffset>
          </wp:positionH>
          <wp:positionV relativeFrom="page">
            <wp:posOffset>449580</wp:posOffset>
          </wp:positionV>
          <wp:extent cx="172720" cy="186690"/>
          <wp:effectExtent l="0" t="0" r="0" b="3810"/>
          <wp:wrapNone/>
          <wp:docPr id="1470119200" name="Afbeelding 31"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172720" cy="186690"/>
                  </a:xfrm>
                  <a:prstGeom prst="rect">
                    <a:avLst/>
                  </a:prstGeom>
                </pic:spPr>
              </pic:pic>
            </a:graphicData>
          </a:graphic>
          <wp14:sizeRelH relativeFrom="margin">
            <wp14:pctWidth>0</wp14:pctWidth>
          </wp14:sizeRelH>
          <wp14:sizeRelV relativeFrom="margin">
            <wp14:pctHeight>0</wp14:pctHeight>
          </wp14:sizeRelV>
        </wp:anchor>
      </w:drawing>
    </w:r>
  </w:p>
  <w:p w14:paraId="482D1092" w14:textId="77777777" w:rsidR="0028505A" w:rsidRPr="004C5E65" w:rsidRDefault="0028505A" w:rsidP="00F874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97436"/>
    <w:multiLevelType w:val="multilevel"/>
    <w:tmpl w:val="9BF240D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0D34FD5"/>
    <w:multiLevelType w:val="multilevel"/>
    <w:tmpl w:val="D7A0D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6A009B"/>
    <w:multiLevelType w:val="multilevel"/>
    <w:tmpl w:val="B62A0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EE308B"/>
    <w:multiLevelType w:val="multilevel"/>
    <w:tmpl w:val="B726DB9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08F72357"/>
    <w:multiLevelType w:val="multilevel"/>
    <w:tmpl w:val="F34C4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38307A"/>
    <w:multiLevelType w:val="hybridMultilevel"/>
    <w:tmpl w:val="F6EEA63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125E6322"/>
    <w:multiLevelType w:val="multilevel"/>
    <w:tmpl w:val="998C3A76"/>
    <w:numStyleLink w:val="InfoSupportNummering"/>
  </w:abstractNum>
  <w:abstractNum w:abstractNumId="18" w15:restartNumberingAfterBreak="0">
    <w:nsid w:val="13FF5611"/>
    <w:multiLevelType w:val="multilevel"/>
    <w:tmpl w:val="2DF218C2"/>
    <w:numStyleLink w:val="InfoSupportBullets"/>
  </w:abstractNum>
  <w:abstractNum w:abstractNumId="19"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133E36"/>
    <w:multiLevelType w:val="hybridMultilevel"/>
    <w:tmpl w:val="C8BA055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1D8241B3"/>
    <w:multiLevelType w:val="multilevel"/>
    <w:tmpl w:val="998C3A76"/>
    <w:numStyleLink w:val="InfoSupportNummering"/>
  </w:abstractNum>
  <w:abstractNum w:abstractNumId="22" w15:restartNumberingAfterBreak="0">
    <w:nsid w:val="1E031559"/>
    <w:multiLevelType w:val="hybridMultilevel"/>
    <w:tmpl w:val="41DE49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1E8F1BE3"/>
    <w:multiLevelType w:val="multilevel"/>
    <w:tmpl w:val="2DF218C2"/>
    <w:numStyleLink w:val="InfoSupportBullets"/>
  </w:abstractNum>
  <w:abstractNum w:abstractNumId="24"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2C7766"/>
    <w:multiLevelType w:val="multilevel"/>
    <w:tmpl w:val="B3461A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FC050C"/>
    <w:multiLevelType w:val="multilevel"/>
    <w:tmpl w:val="2DF218C2"/>
    <w:numStyleLink w:val="InfoSupportBullets"/>
  </w:abstractNum>
  <w:abstractNum w:abstractNumId="29" w15:restartNumberingAfterBreak="0">
    <w:nsid w:val="37C77EC0"/>
    <w:multiLevelType w:val="hybridMultilevel"/>
    <w:tmpl w:val="BA9A26F8"/>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0" w15:restartNumberingAfterBreak="0">
    <w:nsid w:val="39621848"/>
    <w:multiLevelType w:val="hybridMultilevel"/>
    <w:tmpl w:val="51C68D5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3E381B09"/>
    <w:multiLevelType w:val="multilevel"/>
    <w:tmpl w:val="B5BEB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1D00FEB"/>
    <w:multiLevelType w:val="multilevel"/>
    <w:tmpl w:val="DFC2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5558F"/>
    <w:multiLevelType w:val="multilevel"/>
    <w:tmpl w:val="2DF218C2"/>
    <w:numStyleLink w:val="InfoSupportBullets"/>
  </w:abstractNum>
  <w:abstractNum w:abstractNumId="39" w15:restartNumberingAfterBreak="0">
    <w:nsid w:val="620C3836"/>
    <w:multiLevelType w:val="multilevel"/>
    <w:tmpl w:val="4AE0F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41" w15:restartNumberingAfterBreak="0">
    <w:nsid w:val="76237625"/>
    <w:multiLevelType w:val="multilevel"/>
    <w:tmpl w:val="62385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EAC72E7"/>
    <w:multiLevelType w:val="hybridMultilevel"/>
    <w:tmpl w:val="8F66C71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5" w15:restartNumberingAfterBreak="0">
    <w:nsid w:val="7F220236"/>
    <w:multiLevelType w:val="multilevel"/>
    <w:tmpl w:val="014C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7607570">
    <w:abstractNumId w:val="13"/>
  </w:num>
  <w:num w:numId="2" w16cid:durableId="954141674">
    <w:abstractNumId w:val="9"/>
  </w:num>
  <w:num w:numId="3" w16cid:durableId="1036194316">
    <w:abstractNumId w:val="7"/>
  </w:num>
  <w:num w:numId="4" w16cid:durableId="1168902938">
    <w:abstractNumId w:val="6"/>
  </w:num>
  <w:num w:numId="5" w16cid:durableId="550386250">
    <w:abstractNumId w:val="5"/>
  </w:num>
  <w:num w:numId="6" w16cid:durableId="566766868">
    <w:abstractNumId w:val="4"/>
  </w:num>
  <w:num w:numId="7" w16cid:durableId="2047607125">
    <w:abstractNumId w:val="8"/>
  </w:num>
  <w:num w:numId="8" w16cid:durableId="1843741776">
    <w:abstractNumId w:val="3"/>
  </w:num>
  <w:num w:numId="9" w16cid:durableId="1171214073">
    <w:abstractNumId w:val="2"/>
  </w:num>
  <w:num w:numId="10" w16cid:durableId="843521102">
    <w:abstractNumId w:val="1"/>
  </w:num>
  <w:num w:numId="11" w16cid:durableId="921647130">
    <w:abstractNumId w:val="0"/>
  </w:num>
  <w:num w:numId="12" w16cid:durableId="1604537012">
    <w:abstractNumId w:val="40"/>
  </w:num>
  <w:num w:numId="13" w16cid:durableId="1457720873">
    <w:abstractNumId w:val="43"/>
  </w:num>
  <w:num w:numId="14" w16cid:durableId="1528369628">
    <w:abstractNumId w:val="35"/>
  </w:num>
  <w:num w:numId="15" w16cid:durableId="970592614">
    <w:abstractNumId w:val="25"/>
  </w:num>
  <w:num w:numId="16" w16cid:durableId="478692955">
    <w:abstractNumId w:val="27"/>
  </w:num>
  <w:num w:numId="17" w16cid:durableId="1264848259">
    <w:abstractNumId w:val="32"/>
  </w:num>
  <w:num w:numId="18" w16cid:durableId="1566262579">
    <w:abstractNumId w:val="15"/>
  </w:num>
  <w:num w:numId="19" w16cid:durableId="211430396">
    <w:abstractNumId w:val="42"/>
  </w:num>
  <w:num w:numId="20" w16cid:durableId="399256065">
    <w:abstractNumId w:val="19"/>
  </w:num>
  <w:num w:numId="21" w16cid:durableId="863445488">
    <w:abstractNumId w:val="37"/>
  </w:num>
  <w:num w:numId="22" w16cid:durableId="1589188988">
    <w:abstractNumId w:val="34"/>
  </w:num>
  <w:num w:numId="23" w16cid:durableId="973023051">
    <w:abstractNumId w:val="24"/>
  </w:num>
  <w:num w:numId="24" w16cid:durableId="1487013738">
    <w:abstractNumId w:val="38"/>
  </w:num>
  <w:num w:numId="25" w16cid:durableId="519976963">
    <w:abstractNumId w:val="23"/>
  </w:num>
  <w:num w:numId="26" w16cid:durableId="1389108297">
    <w:abstractNumId w:val="28"/>
  </w:num>
  <w:num w:numId="27" w16cid:durableId="126441027">
    <w:abstractNumId w:val="18"/>
  </w:num>
  <w:num w:numId="28" w16cid:durableId="404232306">
    <w:abstractNumId w:val="36"/>
  </w:num>
  <w:num w:numId="29" w16cid:durableId="511843950">
    <w:abstractNumId w:val="17"/>
  </w:num>
  <w:num w:numId="30" w16cid:durableId="2043241266">
    <w:abstractNumId w:val="21"/>
  </w:num>
  <w:num w:numId="31" w16cid:durableId="144862660">
    <w:abstractNumId w:val="39"/>
  </w:num>
  <w:num w:numId="32" w16cid:durableId="409469321">
    <w:abstractNumId w:val="33"/>
  </w:num>
  <w:num w:numId="33" w16cid:durableId="497692788">
    <w:abstractNumId w:val="22"/>
  </w:num>
  <w:num w:numId="34" w16cid:durableId="28922258">
    <w:abstractNumId w:val="20"/>
  </w:num>
  <w:num w:numId="35" w16cid:durableId="1954630995">
    <w:abstractNumId w:val="30"/>
  </w:num>
  <w:num w:numId="36" w16cid:durableId="446776143">
    <w:abstractNumId w:val="44"/>
  </w:num>
  <w:num w:numId="37" w16cid:durableId="1356230995">
    <w:abstractNumId w:val="11"/>
  </w:num>
  <w:num w:numId="38" w16cid:durableId="1041705914">
    <w:abstractNumId w:val="29"/>
  </w:num>
  <w:num w:numId="39" w16cid:durableId="191308725">
    <w:abstractNumId w:val="16"/>
  </w:num>
  <w:num w:numId="40" w16cid:durableId="307251501">
    <w:abstractNumId w:val="41"/>
  </w:num>
  <w:num w:numId="41" w16cid:durableId="411435569">
    <w:abstractNumId w:val="14"/>
  </w:num>
  <w:num w:numId="42" w16cid:durableId="1845782348">
    <w:abstractNumId w:val="31"/>
  </w:num>
  <w:num w:numId="43" w16cid:durableId="888420739">
    <w:abstractNumId w:val="26"/>
  </w:num>
  <w:num w:numId="44" w16cid:durableId="1717510989">
    <w:abstractNumId w:val="12"/>
  </w:num>
  <w:num w:numId="45" w16cid:durableId="711003370">
    <w:abstractNumId w:val="45"/>
  </w:num>
  <w:num w:numId="46" w16cid:durableId="4730631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uuk.horsman@infosupport.com">
    <w15:presenceInfo w15:providerId="AD" w15:userId="S::urn:spo:guest#luuk.horsman@infosupport.com::"/>
  </w15:person>
  <w15:person w15:author="Serggio Pizzella">
    <w15:presenceInfo w15:providerId="AD" w15:userId="S::Serggio.Pizzella@infosupport.com::0eda4d1b-6e2c-4c69-bb64-728672762127"/>
  </w15:person>
  <w15:person w15:author="Pizzella Ricci,Serggio S.V.">
    <w15:presenceInfo w15:providerId="AD" w15:userId="S::478879@student.fontys.nl::d49c347d-b104-4ea0-9e4b-559a20f24c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Entiteit" w:val="Info Support"/>
    <w:docVar w:name="txtFigures" w:val="Figuren"/>
    <w:docVar w:name="txtFile" w:val="Bestand"/>
    <w:docVar w:name="txtFirmaAdres" w:val="Kruisboog 42"/>
    <w:docVar w:name="txtFirmaKVK" w:val="3013 5370"/>
    <w:docVar w:name="txtFirmaPlaats" w:val="Veenendaal"/>
    <w:docVar w:name="txtFirmaPostcode" w:val="3905 TG"/>
    <w:docVar w:name="txtFunction" w:val="Functie"/>
    <w:docVar w:name="txtHistory" w:val="Historie"/>
    <w:docVar w:name="txtInformation" w:val="Gegevens"/>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7430E9"/>
    <w:rsid w:val="00005DD9"/>
    <w:rsid w:val="000061B9"/>
    <w:rsid w:val="000152FE"/>
    <w:rsid w:val="00023EAC"/>
    <w:rsid w:val="00037386"/>
    <w:rsid w:val="00056853"/>
    <w:rsid w:val="0009564F"/>
    <w:rsid w:val="000979D5"/>
    <w:rsid w:val="000A0BCC"/>
    <w:rsid w:val="000A1F05"/>
    <w:rsid w:val="000A2C2D"/>
    <w:rsid w:val="000A3272"/>
    <w:rsid w:val="000B7539"/>
    <w:rsid w:val="000C5FA8"/>
    <w:rsid w:val="000D14B4"/>
    <w:rsid w:val="000D2D35"/>
    <w:rsid w:val="000D4BC3"/>
    <w:rsid w:val="000D62D2"/>
    <w:rsid w:val="000E0778"/>
    <w:rsid w:val="000E19A2"/>
    <w:rsid w:val="00106627"/>
    <w:rsid w:val="00106BCD"/>
    <w:rsid w:val="00107027"/>
    <w:rsid w:val="0010780F"/>
    <w:rsid w:val="00117EC4"/>
    <w:rsid w:val="00133BDB"/>
    <w:rsid w:val="00136B37"/>
    <w:rsid w:val="0014231D"/>
    <w:rsid w:val="00142DDF"/>
    <w:rsid w:val="001449A6"/>
    <w:rsid w:val="0014605F"/>
    <w:rsid w:val="00155FA3"/>
    <w:rsid w:val="001612D1"/>
    <w:rsid w:val="00175CAA"/>
    <w:rsid w:val="00176F9C"/>
    <w:rsid w:val="00185D7E"/>
    <w:rsid w:val="001879DF"/>
    <w:rsid w:val="0019325A"/>
    <w:rsid w:val="00197D6D"/>
    <w:rsid w:val="001B0389"/>
    <w:rsid w:val="001B04BE"/>
    <w:rsid w:val="001C2442"/>
    <w:rsid w:val="001D5793"/>
    <w:rsid w:val="001D794E"/>
    <w:rsid w:val="001F1CAB"/>
    <w:rsid w:val="001F1FB1"/>
    <w:rsid w:val="001F5B4A"/>
    <w:rsid w:val="001F5BD1"/>
    <w:rsid w:val="001F76DE"/>
    <w:rsid w:val="00211A23"/>
    <w:rsid w:val="0022031D"/>
    <w:rsid w:val="00230743"/>
    <w:rsid w:val="00231EE0"/>
    <w:rsid w:val="00245E43"/>
    <w:rsid w:val="0024646F"/>
    <w:rsid w:val="00262B9F"/>
    <w:rsid w:val="00280E84"/>
    <w:rsid w:val="0028505A"/>
    <w:rsid w:val="002A4867"/>
    <w:rsid w:val="002B038E"/>
    <w:rsid w:val="002B6BC4"/>
    <w:rsid w:val="002C1F75"/>
    <w:rsid w:val="002C339B"/>
    <w:rsid w:val="002C53C0"/>
    <w:rsid w:val="002D3F3B"/>
    <w:rsid w:val="002E1798"/>
    <w:rsid w:val="002E3A7D"/>
    <w:rsid w:val="002E4A17"/>
    <w:rsid w:val="002E5365"/>
    <w:rsid w:val="002F22ED"/>
    <w:rsid w:val="003109B1"/>
    <w:rsid w:val="003111B9"/>
    <w:rsid w:val="00317953"/>
    <w:rsid w:val="00320467"/>
    <w:rsid w:val="00322393"/>
    <w:rsid w:val="003347E4"/>
    <w:rsid w:val="00340382"/>
    <w:rsid w:val="0034488D"/>
    <w:rsid w:val="0035197E"/>
    <w:rsid w:val="00357400"/>
    <w:rsid w:val="00361694"/>
    <w:rsid w:val="00361E1C"/>
    <w:rsid w:val="00364302"/>
    <w:rsid w:val="00365D6B"/>
    <w:rsid w:val="00384E2C"/>
    <w:rsid w:val="003A1753"/>
    <w:rsid w:val="003A584E"/>
    <w:rsid w:val="003B04B6"/>
    <w:rsid w:val="003B09A3"/>
    <w:rsid w:val="003D190E"/>
    <w:rsid w:val="003D1DA2"/>
    <w:rsid w:val="003E5E4C"/>
    <w:rsid w:val="003F1FEE"/>
    <w:rsid w:val="003F4EB3"/>
    <w:rsid w:val="00405B9A"/>
    <w:rsid w:val="0041318F"/>
    <w:rsid w:val="00415D19"/>
    <w:rsid w:val="004160B1"/>
    <w:rsid w:val="00440052"/>
    <w:rsid w:val="004447AE"/>
    <w:rsid w:val="0045383A"/>
    <w:rsid w:val="004560F3"/>
    <w:rsid w:val="004639A5"/>
    <w:rsid w:val="00463EAA"/>
    <w:rsid w:val="004702D6"/>
    <w:rsid w:val="0047359E"/>
    <w:rsid w:val="00475326"/>
    <w:rsid w:val="00476163"/>
    <w:rsid w:val="00477735"/>
    <w:rsid w:val="004843BF"/>
    <w:rsid w:val="00485D35"/>
    <w:rsid w:val="004972B2"/>
    <w:rsid w:val="004B03D5"/>
    <w:rsid w:val="004B0C6F"/>
    <w:rsid w:val="004B61FE"/>
    <w:rsid w:val="004C074D"/>
    <w:rsid w:val="004C53C5"/>
    <w:rsid w:val="004C5E65"/>
    <w:rsid w:val="004C61B4"/>
    <w:rsid w:val="004D331A"/>
    <w:rsid w:val="004E1402"/>
    <w:rsid w:val="004E25E7"/>
    <w:rsid w:val="004E2A67"/>
    <w:rsid w:val="004F0F73"/>
    <w:rsid w:val="004F22EE"/>
    <w:rsid w:val="005238E2"/>
    <w:rsid w:val="00532C17"/>
    <w:rsid w:val="00540C45"/>
    <w:rsid w:val="0054608D"/>
    <w:rsid w:val="005618A2"/>
    <w:rsid w:val="00566C34"/>
    <w:rsid w:val="00573029"/>
    <w:rsid w:val="00591CCE"/>
    <w:rsid w:val="00592AAC"/>
    <w:rsid w:val="00597418"/>
    <w:rsid w:val="005B21C6"/>
    <w:rsid w:val="005B55C8"/>
    <w:rsid w:val="005C4255"/>
    <w:rsid w:val="005D1550"/>
    <w:rsid w:val="005D7616"/>
    <w:rsid w:val="005E4279"/>
    <w:rsid w:val="005F50EF"/>
    <w:rsid w:val="006008C3"/>
    <w:rsid w:val="006215A5"/>
    <w:rsid w:val="00624CCC"/>
    <w:rsid w:val="00626911"/>
    <w:rsid w:val="00627375"/>
    <w:rsid w:val="006333B1"/>
    <w:rsid w:val="00643703"/>
    <w:rsid w:val="00647A39"/>
    <w:rsid w:val="0067387F"/>
    <w:rsid w:val="006772DE"/>
    <w:rsid w:val="00681271"/>
    <w:rsid w:val="00685965"/>
    <w:rsid w:val="006910F6"/>
    <w:rsid w:val="006A1757"/>
    <w:rsid w:val="006A35A7"/>
    <w:rsid w:val="006B6FE2"/>
    <w:rsid w:val="006C20B0"/>
    <w:rsid w:val="006C4CF4"/>
    <w:rsid w:val="006C65E7"/>
    <w:rsid w:val="006C75D9"/>
    <w:rsid w:val="006C7715"/>
    <w:rsid w:val="006D39AE"/>
    <w:rsid w:val="006E5DC1"/>
    <w:rsid w:val="006E6CDB"/>
    <w:rsid w:val="0071163E"/>
    <w:rsid w:val="0071712A"/>
    <w:rsid w:val="00725A78"/>
    <w:rsid w:val="0073442E"/>
    <w:rsid w:val="00736DE1"/>
    <w:rsid w:val="00740D53"/>
    <w:rsid w:val="007430E9"/>
    <w:rsid w:val="00743A80"/>
    <w:rsid w:val="007478E9"/>
    <w:rsid w:val="00750103"/>
    <w:rsid w:val="00751A67"/>
    <w:rsid w:val="00754D58"/>
    <w:rsid w:val="00754FCF"/>
    <w:rsid w:val="0075512F"/>
    <w:rsid w:val="0077206A"/>
    <w:rsid w:val="00783BFD"/>
    <w:rsid w:val="00785FF3"/>
    <w:rsid w:val="007876F0"/>
    <w:rsid w:val="00792114"/>
    <w:rsid w:val="007A08D2"/>
    <w:rsid w:val="007A1A81"/>
    <w:rsid w:val="007B017A"/>
    <w:rsid w:val="007B4870"/>
    <w:rsid w:val="007C2A59"/>
    <w:rsid w:val="007E4B1A"/>
    <w:rsid w:val="007E5057"/>
    <w:rsid w:val="008043CC"/>
    <w:rsid w:val="00805839"/>
    <w:rsid w:val="008062C2"/>
    <w:rsid w:val="008062FB"/>
    <w:rsid w:val="0082761F"/>
    <w:rsid w:val="0083079B"/>
    <w:rsid w:val="00830818"/>
    <w:rsid w:val="008328EC"/>
    <w:rsid w:val="008329DE"/>
    <w:rsid w:val="00832DA1"/>
    <w:rsid w:val="008363C8"/>
    <w:rsid w:val="00845546"/>
    <w:rsid w:val="0085297E"/>
    <w:rsid w:val="0085662A"/>
    <w:rsid w:val="00856B75"/>
    <w:rsid w:val="00867138"/>
    <w:rsid w:val="0088541F"/>
    <w:rsid w:val="00891492"/>
    <w:rsid w:val="008A445B"/>
    <w:rsid w:val="008A6F6D"/>
    <w:rsid w:val="008B6B86"/>
    <w:rsid w:val="008C23D0"/>
    <w:rsid w:val="008E1619"/>
    <w:rsid w:val="008F42F7"/>
    <w:rsid w:val="00900F0E"/>
    <w:rsid w:val="0090400C"/>
    <w:rsid w:val="00905E20"/>
    <w:rsid w:val="00921E22"/>
    <w:rsid w:val="00937CC3"/>
    <w:rsid w:val="00942336"/>
    <w:rsid w:val="00944CB4"/>
    <w:rsid w:val="009509CF"/>
    <w:rsid w:val="009513C6"/>
    <w:rsid w:val="009557E8"/>
    <w:rsid w:val="00991867"/>
    <w:rsid w:val="0099664E"/>
    <w:rsid w:val="009A3370"/>
    <w:rsid w:val="009A5B56"/>
    <w:rsid w:val="009A77D8"/>
    <w:rsid w:val="009B24BB"/>
    <w:rsid w:val="009B5FDE"/>
    <w:rsid w:val="009B6A20"/>
    <w:rsid w:val="009D0E35"/>
    <w:rsid w:val="009D23DE"/>
    <w:rsid w:val="009E6404"/>
    <w:rsid w:val="009E7B13"/>
    <w:rsid w:val="00A11768"/>
    <w:rsid w:val="00A11A8A"/>
    <w:rsid w:val="00A11EE4"/>
    <w:rsid w:val="00A12151"/>
    <w:rsid w:val="00A17136"/>
    <w:rsid w:val="00A25723"/>
    <w:rsid w:val="00A30A8F"/>
    <w:rsid w:val="00A30D7A"/>
    <w:rsid w:val="00A34278"/>
    <w:rsid w:val="00A50B9C"/>
    <w:rsid w:val="00A560B8"/>
    <w:rsid w:val="00A5703A"/>
    <w:rsid w:val="00A6119B"/>
    <w:rsid w:val="00A63A09"/>
    <w:rsid w:val="00A66020"/>
    <w:rsid w:val="00A67EED"/>
    <w:rsid w:val="00A85858"/>
    <w:rsid w:val="00A8744E"/>
    <w:rsid w:val="00A93850"/>
    <w:rsid w:val="00AA5E9D"/>
    <w:rsid w:val="00AA75F6"/>
    <w:rsid w:val="00AB1D60"/>
    <w:rsid w:val="00AB71C3"/>
    <w:rsid w:val="00AC1E52"/>
    <w:rsid w:val="00AC37D0"/>
    <w:rsid w:val="00AC4277"/>
    <w:rsid w:val="00AC5059"/>
    <w:rsid w:val="00AC7D99"/>
    <w:rsid w:val="00AD4E14"/>
    <w:rsid w:val="00AF0A94"/>
    <w:rsid w:val="00B0255F"/>
    <w:rsid w:val="00B22672"/>
    <w:rsid w:val="00B266B7"/>
    <w:rsid w:val="00B26D2F"/>
    <w:rsid w:val="00B27360"/>
    <w:rsid w:val="00B27B5A"/>
    <w:rsid w:val="00B3271E"/>
    <w:rsid w:val="00B34D22"/>
    <w:rsid w:val="00B36DFF"/>
    <w:rsid w:val="00B36E16"/>
    <w:rsid w:val="00B37761"/>
    <w:rsid w:val="00B4174C"/>
    <w:rsid w:val="00B449DC"/>
    <w:rsid w:val="00B61F02"/>
    <w:rsid w:val="00B62F92"/>
    <w:rsid w:val="00B63EE4"/>
    <w:rsid w:val="00B80BFF"/>
    <w:rsid w:val="00B95844"/>
    <w:rsid w:val="00B97BEE"/>
    <w:rsid w:val="00BA02A8"/>
    <w:rsid w:val="00BB6BE1"/>
    <w:rsid w:val="00BD1C3D"/>
    <w:rsid w:val="00BD5567"/>
    <w:rsid w:val="00BD6FA7"/>
    <w:rsid w:val="00BF289D"/>
    <w:rsid w:val="00BF4129"/>
    <w:rsid w:val="00C03A79"/>
    <w:rsid w:val="00C10460"/>
    <w:rsid w:val="00C116D2"/>
    <w:rsid w:val="00C211CF"/>
    <w:rsid w:val="00C21F72"/>
    <w:rsid w:val="00C34D9F"/>
    <w:rsid w:val="00C46B38"/>
    <w:rsid w:val="00C5415E"/>
    <w:rsid w:val="00C614F7"/>
    <w:rsid w:val="00C63D16"/>
    <w:rsid w:val="00C6797B"/>
    <w:rsid w:val="00C71AA5"/>
    <w:rsid w:val="00C76CF5"/>
    <w:rsid w:val="00C872EB"/>
    <w:rsid w:val="00C87B00"/>
    <w:rsid w:val="00CA4C60"/>
    <w:rsid w:val="00CB2074"/>
    <w:rsid w:val="00CB7EFE"/>
    <w:rsid w:val="00CC1A20"/>
    <w:rsid w:val="00CD0F17"/>
    <w:rsid w:val="00CF1060"/>
    <w:rsid w:val="00CF544F"/>
    <w:rsid w:val="00CF58FC"/>
    <w:rsid w:val="00D01C79"/>
    <w:rsid w:val="00D045E8"/>
    <w:rsid w:val="00D114D8"/>
    <w:rsid w:val="00D13DA8"/>
    <w:rsid w:val="00D31FA1"/>
    <w:rsid w:val="00D42967"/>
    <w:rsid w:val="00D44581"/>
    <w:rsid w:val="00D51759"/>
    <w:rsid w:val="00D53EE4"/>
    <w:rsid w:val="00D6456F"/>
    <w:rsid w:val="00D65A56"/>
    <w:rsid w:val="00D7020D"/>
    <w:rsid w:val="00D747FF"/>
    <w:rsid w:val="00D819C0"/>
    <w:rsid w:val="00D819DB"/>
    <w:rsid w:val="00D8440E"/>
    <w:rsid w:val="00D86EAC"/>
    <w:rsid w:val="00D96551"/>
    <w:rsid w:val="00DA00D9"/>
    <w:rsid w:val="00DA1882"/>
    <w:rsid w:val="00DC6093"/>
    <w:rsid w:val="00DC6A89"/>
    <w:rsid w:val="00DD1A70"/>
    <w:rsid w:val="00DD3F1D"/>
    <w:rsid w:val="00DD4D7E"/>
    <w:rsid w:val="00DE1055"/>
    <w:rsid w:val="00DE4B03"/>
    <w:rsid w:val="00DF05D6"/>
    <w:rsid w:val="00DF441A"/>
    <w:rsid w:val="00DF4F39"/>
    <w:rsid w:val="00E024EF"/>
    <w:rsid w:val="00E06CBA"/>
    <w:rsid w:val="00E24CEA"/>
    <w:rsid w:val="00E260D2"/>
    <w:rsid w:val="00E324A5"/>
    <w:rsid w:val="00E32CFF"/>
    <w:rsid w:val="00E52C16"/>
    <w:rsid w:val="00E53AB0"/>
    <w:rsid w:val="00E6700B"/>
    <w:rsid w:val="00E67808"/>
    <w:rsid w:val="00E71899"/>
    <w:rsid w:val="00E84209"/>
    <w:rsid w:val="00E927D2"/>
    <w:rsid w:val="00EB227A"/>
    <w:rsid w:val="00EB54B7"/>
    <w:rsid w:val="00ED32F1"/>
    <w:rsid w:val="00ED5AF6"/>
    <w:rsid w:val="00EE57D9"/>
    <w:rsid w:val="00EE72E3"/>
    <w:rsid w:val="00EE7DE2"/>
    <w:rsid w:val="00EF35E9"/>
    <w:rsid w:val="00EF4734"/>
    <w:rsid w:val="00EF4BF1"/>
    <w:rsid w:val="00F00125"/>
    <w:rsid w:val="00F1673B"/>
    <w:rsid w:val="00F17FE2"/>
    <w:rsid w:val="00F203B0"/>
    <w:rsid w:val="00F25403"/>
    <w:rsid w:val="00F344EB"/>
    <w:rsid w:val="00F35065"/>
    <w:rsid w:val="00F51365"/>
    <w:rsid w:val="00F7646C"/>
    <w:rsid w:val="00F80A9C"/>
    <w:rsid w:val="00F874BD"/>
    <w:rsid w:val="00F929DC"/>
    <w:rsid w:val="00FB16CF"/>
    <w:rsid w:val="00FB3801"/>
    <w:rsid w:val="00FC5586"/>
    <w:rsid w:val="00FD06DA"/>
    <w:rsid w:val="00FD67FB"/>
    <w:rsid w:val="00FD6918"/>
    <w:rsid w:val="00FF41C8"/>
    <w:rsid w:val="05B8BC6D"/>
    <w:rsid w:val="0F7B4C4E"/>
    <w:rsid w:val="15DE38D1"/>
    <w:rsid w:val="16539CF3"/>
    <w:rsid w:val="2B090233"/>
    <w:rsid w:val="2D7B838F"/>
    <w:rsid w:val="48E4D5F0"/>
    <w:rsid w:val="4A58AB33"/>
    <w:rsid w:val="5888A0AB"/>
    <w:rsid w:val="59A6C63D"/>
    <w:rsid w:val="60669DAE"/>
    <w:rsid w:val="6CB4419C"/>
    <w:rsid w:val="72DEF5A3"/>
  </w:rsids>
  <m:mathPr>
    <m:mathFont m:val="Cambria Math"/>
    <m:brkBin m:val="before"/>
    <m:brkBinSub m:val="--"/>
    <m:smallFrac m:val="0"/>
    <m:dispDef/>
    <m:lMargin m:val="0"/>
    <m:rMargin m:val="0"/>
    <m:defJc m:val="centerGroup"/>
    <m:wrapIndent m:val="1440"/>
    <m:intLim m:val="subSup"/>
    <m:naryLim m:val="undOvr"/>
  </m:mathPr>
  <w:themeFontLang w:val="nl-NL" w:bidi="my-M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6A2C2A"/>
  <w15:chartTrackingRefBased/>
  <w15:docId w15:val="{F9D96E94-5316-4B7D-991D-A0E970824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4BD"/>
    <w:pPr>
      <w:jc w:val="both"/>
    </w:pPr>
    <w:rPr>
      <w:sz w:val="22"/>
      <w:szCs w:val="22"/>
      <w:lang w:val="en-GB"/>
    </w:rPr>
  </w:style>
  <w:style w:type="paragraph" w:styleId="Heading1">
    <w:name w:val="heading 1"/>
    <w:basedOn w:val="Normal"/>
    <w:next w:val="Normal"/>
    <w:link w:val="Heading1Char"/>
    <w:uiPriority w:val="9"/>
    <w:qFormat/>
    <w:rsid w:val="007430E9"/>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8"/>
      <w:szCs w:val="36"/>
    </w:rPr>
  </w:style>
  <w:style w:type="paragraph" w:styleId="Heading2">
    <w:name w:val="heading 2"/>
    <w:basedOn w:val="Normal"/>
    <w:next w:val="Normal"/>
    <w:link w:val="Heading2Char"/>
    <w:uiPriority w:val="9"/>
    <w:unhideWhenUsed/>
    <w:qFormat/>
    <w:rsid w:val="00405B9A"/>
    <w:pPr>
      <w:keepNext/>
      <w:keepLines/>
      <w:numPr>
        <w:ilvl w:val="1"/>
        <w:numId w:val="1"/>
      </w:numPr>
      <w:spacing w:before="240" w:after="0"/>
      <w:ind w:left="578" w:hanging="578"/>
      <w:outlineLvl w:val="1"/>
    </w:pPr>
    <w:rPr>
      <w:rFonts w:asciiTheme="majorHAnsi" w:eastAsiaTheme="majorEastAsia" w:hAnsiTheme="majorHAnsi" w:cstheme="majorBidi"/>
      <w:b/>
      <w:color w:val="003865" w:themeColor="text2"/>
      <w:szCs w:val="26"/>
    </w:rPr>
  </w:style>
  <w:style w:type="paragraph" w:styleId="Heading3">
    <w:name w:val="heading 3"/>
    <w:basedOn w:val="Normal"/>
    <w:next w:val="Normal"/>
    <w:link w:val="Heading3Char"/>
    <w:uiPriority w:val="9"/>
    <w:unhideWhenUsed/>
    <w:qFormat/>
    <w:rsid w:val="004F0F73"/>
    <w:pPr>
      <w:keepNext/>
      <w:keepLines/>
      <w:numPr>
        <w:ilvl w:val="2"/>
        <w:numId w:val="1"/>
      </w:numPr>
      <w:spacing w:before="160" w:after="80"/>
      <w:outlineLvl w:val="2"/>
    </w:pPr>
    <w:rPr>
      <w:rFonts w:asciiTheme="majorHAnsi" w:eastAsiaTheme="majorEastAsia" w:hAnsiTheme="majorHAnsi" w:cstheme="majorBidi"/>
      <w:b/>
      <w:color w:val="003865" w:themeColor="text2"/>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7430E9"/>
    <w:pPr>
      <w:spacing w:after="0" w:line="240" w:lineRule="auto"/>
    </w:pPr>
    <w:rPr>
      <w:b/>
      <w:color w:val="003865" w:themeColor="accent2"/>
      <w:sz w:val="22"/>
      <w:szCs w:val="22"/>
      <w:lang w:val="en-GB"/>
    </w:r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uiPriority w:val="9"/>
    <w:rsid w:val="007430E9"/>
    <w:rPr>
      <w:rFonts w:asciiTheme="majorHAnsi" w:eastAsiaTheme="majorEastAsia" w:hAnsiTheme="majorHAnsi" w:cstheme="majorBidi"/>
      <w:b/>
      <w:color w:val="003865" w:themeColor="text2"/>
      <w:sz w:val="28"/>
      <w:szCs w:val="36"/>
      <w:lang w:val="en-GB"/>
    </w:rPr>
  </w:style>
  <w:style w:type="character" w:customStyle="1" w:styleId="Heading2Char">
    <w:name w:val="Heading 2 Char"/>
    <w:basedOn w:val="DefaultParagraphFont"/>
    <w:link w:val="Heading2"/>
    <w:uiPriority w:val="9"/>
    <w:rsid w:val="00405B9A"/>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4F0F73"/>
    <w:rPr>
      <w:rFonts w:asciiTheme="majorHAnsi" w:eastAsiaTheme="majorEastAsia" w:hAnsiTheme="majorHAnsi" w:cstheme="majorBidi"/>
      <w:b/>
      <w:color w:val="003865" w:themeColor="text2"/>
      <w:sz w:val="22"/>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lang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rPr>
  </w:style>
  <w:style w:type="paragraph" w:customStyle="1" w:styleId="BijlageSubkop">
    <w:name w:val="Bijlage Subkop"/>
    <w:basedOn w:val="Normal"/>
    <w:next w:val="Normal"/>
    <w:uiPriority w:val="13"/>
    <w:qFormat/>
    <w:rsid w:val="008043CC"/>
    <w:pPr>
      <w:numPr>
        <w:ilvl w:val="2"/>
        <w:numId w:val="12"/>
      </w:numPr>
      <w:spacing w:before="160" w:after="80"/>
      <w:outlineLvl w:val="2"/>
    </w:pPr>
    <w:rPr>
      <w:rFonts w:asciiTheme="majorHAnsi" w:hAnsiTheme="majorHAnsi"/>
      <w:b/>
      <w:color w:val="003865" w:themeColor="text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qFormat/>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styleId="TOCHeading">
    <w:name w:val="TOC Heading"/>
    <w:basedOn w:val="Heading1"/>
    <w:next w:val="Normal"/>
    <w:uiPriority w:val="39"/>
    <w:unhideWhenUsed/>
    <w:qFormat/>
    <w:rsid w:val="007430E9"/>
    <w:pPr>
      <w:pageBreakBefore w:val="0"/>
      <w:numPr>
        <w:numId w:val="0"/>
      </w:numPr>
      <w:spacing w:after="0"/>
      <w:outlineLvl w:val="9"/>
    </w:pPr>
    <w:rPr>
      <w:b w:val="0"/>
      <w:color w:val="0079A7" w:themeColor="accent1" w:themeShade="BF"/>
      <w:sz w:val="32"/>
      <w:lang w:val="en-US"/>
    </w:rPr>
  </w:style>
  <w:style w:type="paragraph" w:styleId="NormalWeb">
    <w:name w:val="Normal (Web)"/>
    <w:basedOn w:val="Normal"/>
    <w:uiPriority w:val="99"/>
    <w:semiHidden/>
    <w:unhideWhenUsed/>
    <w:rsid w:val="002E1798"/>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3B04B6"/>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lang w:val="en-GB"/>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4E25E7"/>
    <w:rPr>
      <w:b/>
      <w:bCs/>
    </w:rPr>
  </w:style>
  <w:style w:type="character" w:customStyle="1" w:styleId="CommentSubjectChar">
    <w:name w:val="Comment Subject Char"/>
    <w:basedOn w:val="CommentTextChar"/>
    <w:link w:val="CommentSubject"/>
    <w:uiPriority w:val="99"/>
    <w:semiHidden/>
    <w:rsid w:val="004E25E7"/>
    <w:rPr>
      <w:b/>
      <w:bCs/>
      <w:sz w:val="20"/>
      <w:szCs w:val="20"/>
      <w:lang w:val="en-GB"/>
    </w:rPr>
  </w:style>
  <w:style w:type="character" w:styleId="UnresolvedMention">
    <w:name w:val="Unresolved Mention"/>
    <w:basedOn w:val="DefaultParagraphFont"/>
    <w:uiPriority w:val="99"/>
    <w:semiHidden/>
    <w:unhideWhenUsed/>
    <w:rsid w:val="003519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12363">
      <w:bodyDiv w:val="1"/>
      <w:marLeft w:val="0"/>
      <w:marRight w:val="0"/>
      <w:marTop w:val="0"/>
      <w:marBottom w:val="0"/>
      <w:divBdr>
        <w:top w:val="none" w:sz="0" w:space="0" w:color="auto"/>
        <w:left w:val="none" w:sz="0" w:space="0" w:color="auto"/>
        <w:bottom w:val="none" w:sz="0" w:space="0" w:color="auto"/>
        <w:right w:val="none" w:sz="0" w:space="0" w:color="auto"/>
      </w:divBdr>
    </w:div>
    <w:div w:id="60643309">
      <w:bodyDiv w:val="1"/>
      <w:marLeft w:val="0"/>
      <w:marRight w:val="0"/>
      <w:marTop w:val="0"/>
      <w:marBottom w:val="0"/>
      <w:divBdr>
        <w:top w:val="none" w:sz="0" w:space="0" w:color="auto"/>
        <w:left w:val="none" w:sz="0" w:space="0" w:color="auto"/>
        <w:bottom w:val="none" w:sz="0" w:space="0" w:color="auto"/>
        <w:right w:val="none" w:sz="0" w:space="0" w:color="auto"/>
      </w:divBdr>
    </w:div>
    <w:div w:id="121311074">
      <w:bodyDiv w:val="1"/>
      <w:marLeft w:val="0"/>
      <w:marRight w:val="0"/>
      <w:marTop w:val="0"/>
      <w:marBottom w:val="0"/>
      <w:divBdr>
        <w:top w:val="none" w:sz="0" w:space="0" w:color="auto"/>
        <w:left w:val="none" w:sz="0" w:space="0" w:color="auto"/>
        <w:bottom w:val="none" w:sz="0" w:space="0" w:color="auto"/>
        <w:right w:val="none" w:sz="0" w:space="0" w:color="auto"/>
      </w:divBdr>
    </w:div>
    <w:div w:id="171796163">
      <w:bodyDiv w:val="1"/>
      <w:marLeft w:val="0"/>
      <w:marRight w:val="0"/>
      <w:marTop w:val="0"/>
      <w:marBottom w:val="0"/>
      <w:divBdr>
        <w:top w:val="none" w:sz="0" w:space="0" w:color="auto"/>
        <w:left w:val="none" w:sz="0" w:space="0" w:color="auto"/>
        <w:bottom w:val="none" w:sz="0" w:space="0" w:color="auto"/>
        <w:right w:val="none" w:sz="0" w:space="0" w:color="auto"/>
      </w:divBdr>
    </w:div>
    <w:div w:id="198203246">
      <w:bodyDiv w:val="1"/>
      <w:marLeft w:val="0"/>
      <w:marRight w:val="0"/>
      <w:marTop w:val="0"/>
      <w:marBottom w:val="0"/>
      <w:divBdr>
        <w:top w:val="none" w:sz="0" w:space="0" w:color="auto"/>
        <w:left w:val="none" w:sz="0" w:space="0" w:color="auto"/>
        <w:bottom w:val="none" w:sz="0" w:space="0" w:color="auto"/>
        <w:right w:val="none" w:sz="0" w:space="0" w:color="auto"/>
      </w:divBdr>
    </w:div>
    <w:div w:id="227303092">
      <w:bodyDiv w:val="1"/>
      <w:marLeft w:val="0"/>
      <w:marRight w:val="0"/>
      <w:marTop w:val="0"/>
      <w:marBottom w:val="0"/>
      <w:divBdr>
        <w:top w:val="none" w:sz="0" w:space="0" w:color="auto"/>
        <w:left w:val="none" w:sz="0" w:space="0" w:color="auto"/>
        <w:bottom w:val="none" w:sz="0" w:space="0" w:color="auto"/>
        <w:right w:val="none" w:sz="0" w:space="0" w:color="auto"/>
      </w:divBdr>
    </w:div>
    <w:div w:id="237902693">
      <w:bodyDiv w:val="1"/>
      <w:marLeft w:val="0"/>
      <w:marRight w:val="0"/>
      <w:marTop w:val="0"/>
      <w:marBottom w:val="0"/>
      <w:divBdr>
        <w:top w:val="none" w:sz="0" w:space="0" w:color="auto"/>
        <w:left w:val="none" w:sz="0" w:space="0" w:color="auto"/>
        <w:bottom w:val="none" w:sz="0" w:space="0" w:color="auto"/>
        <w:right w:val="none" w:sz="0" w:space="0" w:color="auto"/>
      </w:divBdr>
    </w:div>
    <w:div w:id="269550288">
      <w:bodyDiv w:val="1"/>
      <w:marLeft w:val="0"/>
      <w:marRight w:val="0"/>
      <w:marTop w:val="0"/>
      <w:marBottom w:val="0"/>
      <w:divBdr>
        <w:top w:val="none" w:sz="0" w:space="0" w:color="auto"/>
        <w:left w:val="none" w:sz="0" w:space="0" w:color="auto"/>
        <w:bottom w:val="none" w:sz="0" w:space="0" w:color="auto"/>
        <w:right w:val="none" w:sz="0" w:space="0" w:color="auto"/>
      </w:divBdr>
    </w:div>
    <w:div w:id="295764187">
      <w:bodyDiv w:val="1"/>
      <w:marLeft w:val="0"/>
      <w:marRight w:val="0"/>
      <w:marTop w:val="0"/>
      <w:marBottom w:val="0"/>
      <w:divBdr>
        <w:top w:val="none" w:sz="0" w:space="0" w:color="auto"/>
        <w:left w:val="none" w:sz="0" w:space="0" w:color="auto"/>
        <w:bottom w:val="none" w:sz="0" w:space="0" w:color="auto"/>
        <w:right w:val="none" w:sz="0" w:space="0" w:color="auto"/>
      </w:divBdr>
    </w:div>
    <w:div w:id="346517968">
      <w:bodyDiv w:val="1"/>
      <w:marLeft w:val="0"/>
      <w:marRight w:val="0"/>
      <w:marTop w:val="0"/>
      <w:marBottom w:val="0"/>
      <w:divBdr>
        <w:top w:val="none" w:sz="0" w:space="0" w:color="auto"/>
        <w:left w:val="none" w:sz="0" w:space="0" w:color="auto"/>
        <w:bottom w:val="none" w:sz="0" w:space="0" w:color="auto"/>
        <w:right w:val="none" w:sz="0" w:space="0" w:color="auto"/>
      </w:divBdr>
    </w:div>
    <w:div w:id="410085034">
      <w:bodyDiv w:val="1"/>
      <w:marLeft w:val="0"/>
      <w:marRight w:val="0"/>
      <w:marTop w:val="0"/>
      <w:marBottom w:val="0"/>
      <w:divBdr>
        <w:top w:val="none" w:sz="0" w:space="0" w:color="auto"/>
        <w:left w:val="none" w:sz="0" w:space="0" w:color="auto"/>
        <w:bottom w:val="none" w:sz="0" w:space="0" w:color="auto"/>
        <w:right w:val="none" w:sz="0" w:space="0" w:color="auto"/>
      </w:divBdr>
    </w:div>
    <w:div w:id="449713694">
      <w:bodyDiv w:val="1"/>
      <w:marLeft w:val="0"/>
      <w:marRight w:val="0"/>
      <w:marTop w:val="0"/>
      <w:marBottom w:val="0"/>
      <w:divBdr>
        <w:top w:val="none" w:sz="0" w:space="0" w:color="auto"/>
        <w:left w:val="none" w:sz="0" w:space="0" w:color="auto"/>
        <w:bottom w:val="none" w:sz="0" w:space="0" w:color="auto"/>
        <w:right w:val="none" w:sz="0" w:space="0" w:color="auto"/>
      </w:divBdr>
    </w:div>
    <w:div w:id="451440888">
      <w:bodyDiv w:val="1"/>
      <w:marLeft w:val="0"/>
      <w:marRight w:val="0"/>
      <w:marTop w:val="0"/>
      <w:marBottom w:val="0"/>
      <w:divBdr>
        <w:top w:val="none" w:sz="0" w:space="0" w:color="auto"/>
        <w:left w:val="none" w:sz="0" w:space="0" w:color="auto"/>
        <w:bottom w:val="none" w:sz="0" w:space="0" w:color="auto"/>
        <w:right w:val="none" w:sz="0" w:space="0" w:color="auto"/>
      </w:divBdr>
    </w:div>
    <w:div w:id="460540393">
      <w:bodyDiv w:val="1"/>
      <w:marLeft w:val="0"/>
      <w:marRight w:val="0"/>
      <w:marTop w:val="0"/>
      <w:marBottom w:val="0"/>
      <w:divBdr>
        <w:top w:val="none" w:sz="0" w:space="0" w:color="auto"/>
        <w:left w:val="none" w:sz="0" w:space="0" w:color="auto"/>
        <w:bottom w:val="none" w:sz="0" w:space="0" w:color="auto"/>
        <w:right w:val="none" w:sz="0" w:space="0" w:color="auto"/>
      </w:divBdr>
    </w:div>
    <w:div w:id="460879838">
      <w:bodyDiv w:val="1"/>
      <w:marLeft w:val="0"/>
      <w:marRight w:val="0"/>
      <w:marTop w:val="0"/>
      <w:marBottom w:val="0"/>
      <w:divBdr>
        <w:top w:val="none" w:sz="0" w:space="0" w:color="auto"/>
        <w:left w:val="none" w:sz="0" w:space="0" w:color="auto"/>
        <w:bottom w:val="none" w:sz="0" w:space="0" w:color="auto"/>
        <w:right w:val="none" w:sz="0" w:space="0" w:color="auto"/>
      </w:divBdr>
    </w:div>
    <w:div w:id="643051087">
      <w:bodyDiv w:val="1"/>
      <w:marLeft w:val="0"/>
      <w:marRight w:val="0"/>
      <w:marTop w:val="0"/>
      <w:marBottom w:val="0"/>
      <w:divBdr>
        <w:top w:val="none" w:sz="0" w:space="0" w:color="auto"/>
        <w:left w:val="none" w:sz="0" w:space="0" w:color="auto"/>
        <w:bottom w:val="none" w:sz="0" w:space="0" w:color="auto"/>
        <w:right w:val="none" w:sz="0" w:space="0" w:color="auto"/>
      </w:divBdr>
    </w:div>
    <w:div w:id="669871516">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1034310108">
      <w:bodyDiv w:val="1"/>
      <w:marLeft w:val="0"/>
      <w:marRight w:val="0"/>
      <w:marTop w:val="0"/>
      <w:marBottom w:val="0"/>
      <w:divBdr>
        <w:top w:val="none" w:sz="0" w:space="0" w:color="auto"/>
        <w:left w:val="none" w:sz="0" w:space="0" w:color="auto"/>
        <w:bottom w:val="none" w:sz="0" w:space="0" w:color="auto"/>
        <w:right w:val="none" w:sz="0" w:space="0" w:color="auto"/>
      </w:divBdr>
    </w:div>
    <w:div w:id="1069113127">
      <w:bodyDiv w:val="1"/>
      <w:marLeft w:val="0"/>
      <w:marRight w:val="0"/>
      <w:marTop w:val="0"/>
      <w:marBottom w:val="0"/>
      <w:divBdr>
        <w:top w:val="none" w:sz="0" w:space="0" w:color="auto"/>
        <w:left w:val="none" w:sz="0" w:space="0" w:color="auto"/>
        <w:bottom w:val="none" w:sz="0" w:space="0" w:color="auto"/>
        <w:right w:val="none" w:sz="0" w:space="0" w:color="auto"/>
      </w:divBdr>
    </w:div>
    <w:div w:id="1128277700">
      <w:bodyDiv w:val="1"/>
      <w:marLeft w:val="0"/>
      <w:marRight w:val="0"/>
      <w:marTop w:val="0"/>
      <w:marBottom w:val="0"/>
      <w:divBdr>
        <w:top w:val="none" w:sz="0" w:space="0" w:color="auto"/>
        <w:left w:val="none" w:sz="0" w:space="0" w:color="auto"/>
        <w:bottom w:val="none" w:sz="0" w:space="0" w:color="auto"/>
        <w:right w:val="none" w:sz="0" w:space="0" w:color="auto"/>
      </w:divBdr>
    </w:div>
    <w:div w:id="1184631282">
      <w:bodyDiv w:val="1"/>
      <w:marLeft w:val="0"/>
      <w:marRight w:val="0"/>
      <w:marTop w:val="0"/>
      <w:marBottom w:val="0"/>
      <w:divBdr>
        <w:top w:val="none" w:sz="0" w:space="0" w:color="auto"/>
        <w:left w:val="none" w:sz="0" w:space="0" w:color="auto"/>
        <w:bottom w:val="none" w:sz="0" w:space="0" w:color="auto"/>
        <w:right w:val="none" w:sz="0" w:space="0" w:color="auto"/>
      </w:divBdr>
    </w:div>
    <w:div w:id="1334260484">
      <w:bodyDiv w:val="1"/>
      <w:marLeft w:val="0"/>
      <w:marRight w:val="0"/>
      <w:marTop w:val="0"/>
      <w:marBottom w:val="0"/>
      <w:divBdr>
        <w:top w:val="none" w:sz="0" w:space="0" w:color="auto"/>
        <w:left w:val="none" w:sz="0" w:space="0" w:color="auto"/>
        <w:bottom w:val="none" w:sz="0" w:space="0" w:color="auto"/>
        <w:right w:val="none" w:sz="0" w:space="0" w:color="auto"/>
      </w:divBdr>
    </w:div>
    <w:div w:id="1359158002">
      <w:bodyDiv w:val="1"/>
      <w:marLeft w:val="0"/>
      <w:marRight w:val="0"/>
      <w:marTop w:val="0"/>
      <w:marBottom w:val="0"/>
      <w:divBdr>
        <w:top w:val="none" w:sz="0" w:space="0" w:color="auto"/>
        <w:left w:val="none" w:sz="0" w:space="0" w:color="auto"/>
        <w:bottom w:val="none" w:sz="0" w:space="0" w:color="auto"/>
        <w:right w:val="none" w:sz="0" w:space="0" w:color="auto"/>
      </w:divBdr>
    </w:div>
    <w:div w:id="1365985567">
      <w:bodyDiv w:val="1"/>
      <w:marLeft w:val="0"/>
      <w:marRight w:val="0"/>
      <w:marTop w:val="0"/>
      <w:marBottom w:val="0"/>
      <w:divBdr>
        <w:top w:val="none" w:sz="0" w:space="0" w:color="auto"/>
        <w:left w:val="none" w:sz="0" w:space="0" w:color="auto"/>
        <w:bottom w:val="none" w:sz="0" w:space="0" w:color="auto"/>
        <w:right w:val="none" w:sz="0" w:space="0" w:color="auto"/>
      </w:divBdr>
    </w:div>
    <w:div w:id="1397971809">
      <w:bodyDiv w:val="1"/>
      <w:marLeft w:val="0"/>
      <w:marRight w:val="0"/>
      <w:marTop w:val="0"/>
      <w:marBottom w:val="0"/>
      <w:divBdr>
        <w:top w:val="none" w:sz="0" w:space="0" w:color="auto"/>
        <w:left w:val="none" w:sz="0" w:space="0" w:color="auto"/>
        <w:bottom w:val="none" w:sz="0" w:space="0" w:color="auto"/>
        <w:right w:val="none" w:sz="0" w:space="0" w:color="auto"/>
      </w:divBdr>
    </w:div>
    <w:div w:id="1523784426">
      <w:bodyDiv w:val="1"/>
      <w:marLeft w:val="0"/>
      <w:marRight w:val="0"/>
      <w:marTop w:val="0"/>
      <w:marBottom w:val="0"/>
      <w:divBdr>
        <w:top w:val="none" w:sz="0" w:space="0" w:color="auto"/>
        <w:left w:val="none" w:sz="0" w:space="0" w:color="auto"/>
        <w:bottom w:val="none" w:sz="0" w:space="0" w:color="auto"/>
        <w:right w:val="none" w:sz="0" w:space="0" w:color="auto"/>
      </w:divBdr>
    </w:div>
    <w:div w:id="1556117175">
      <w:bodyDiv w:val="1"/>
      <w:marLeft w:val="0"/>
      <w:marRight w:val="0"/>
      <w:marTop w:val="0"/>
      <w:marBottom w:val="0"/>
      <w:divBdr>
        <w:top w:val="none" w:sz="0" w:space="0" w:color="auto"/>
        <w:left w:val="none" w:sz="0" w:space="0" w:color="auto"/>
        <w:bottom w:val="none" w:sz="0" w:space="0" w:color="auto"/>
        <w:right w:val="none" w:sz="0" w:space="0" w:color="auto"/>
      </w:divBdr>
    </w:div>
    <w:div w:id="1583679955">
      <w:bodyDiv w:val="1"/>
      <w:marLeft w:val="0"/>
      <w:marRight w:val="0"/>
      <w:marTop w:val="0"/>
      <w:marBottom w:val="0"/>
      <w:divBdr>
        <w:top w:val="none" w:sz="0" w:space="0" w:color="auto"/>
        <w:left w:val="none" w:sz="0" w:space="0" w:color="auto"/>
        <w:bottom w:val="none" w:sz="0" w:space="0" w:color="auto"/>
        <w:right w:val="none" w:sz="0" w:space="0" w:color="auto"/>
      </w:divBdr>
    </w:div>
    <w:div w:id="1740328336">
      <w:bodyDiv w:val="1"/>
      <w:marLeft w:val="0"/>
      <w:marRight w:val="0"/>
      <w:marTop w:val="0"/>
      <w:marBottom w:val="0"/>
      <w:divBdr>
        <w:top w:val="none" w:sz="0" w:space="0" w:color="auto"/>
        <w:left w:val="none" w:sz="0" w:space="0" w:color="auto"/>
        <w:bottom w:val="none" w:sz="0" w:space="0" w:color="auto"/>
        <w:right w:val="none" w:sz="0" w:space="0" w:color="auto"/>
      </w:divBdr>
    </w:div>
    <w:div w:id="1821925326">
      <w:bodyDiv w:val="1"/>
      <w:marLeft w:val="0"/>
      <w:marRight w:val="0"/>
      <w:marTop w:val="0"/>
      <w:marBottom w:val="0"/>
      <w:divBdr>
        <w:top w:val="none" w:sz="0" w:space="0" w:color="auto"/>
        <w:left w:val="none" w:sz="0" w:space="0" w:color="auto"/>
        <w:bottom w:val="none" w:sz="0" w:space="0" w:color="auto"/>
        <w:right w:val="none" w:sz="0" w:space="0" w:color="auto"/>
      </w:divBdr>
    </w:div>
    <w:div w:id="1823086368">
      <w:bodyDiv w:val="1"/>
      <w:marLeft w:val="0"/>
      <w:marRight w:val="0"/>
      <w:marTop w:val="0"/>
      <w:marBottom w:val="0"/>
      <w:divBdr>
        <w:top w:val="none" w:sz="0" w:space="0" w:color="auto"/>
        <w:left w:val="none" w:sz="0" w:space="0" w:color="auto"/>
        <w:bottom w:val="none" w:sz="0" w:space="0" w:color="auto"/>
        <w:right w:val="none" w:sz="0" w:space="0" w:color="auto"/>
      </w:divBdr>
    </w:div>
    <w:div w:id="1926067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svg"/><Relationship Id="rId26" Type="http://schemas.openxmlformats.org/officeDocument/2006/relationships/footer" Target="footer1.xml"/><Relationship Id="rId21" Type="http://schemas.openxmlformats.org/officeDocument/2006/relationships/comments" Target="comments.xml"/><Relationship Id="rId34"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eader" Target="header1.xml"/><Relationship Id="rId33"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sv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microsoft.com/office/2018/08/relationships/commentsExtensible" Target="commentsExtensible.xml"/><Relationship Id="rId32" Type="http://schemas.openxmlformats.org/officeDocument/2006/relationships/footer" Target="footer3.xm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microsoft.com/office/2016/09/relationships/commentsIds" Target="commentsIds.xml"/><Relationship Id="rId28" Type="http://schemas.openxmlformats.org/officeDocument/2006/relationships/hyperlink" Target="https://forms.gle/cRhRyNR49DwFz8qV6" TargetMode="External"/><Relationship Id="rId36" Type="http://schemas.openxmlformats.org/officeDocument/2006/relationships/glossaryDocument" Target="glossary/document.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microsoft.com/office/2011/relationships/commentsExtended" Target="commentsExtended.xml"/><Relationship Id="rId27" Type="http://schemas.openxmlformats.org/officeDocument/2006/relationships/footer" Target="footer2.xml"/><Relationship Id="rId30" Type="http://schemas.openxmlformats.org/officeDocument/2006/relationships/image" Target="media/image16.png"/><Relationship Id="rId35" Type="http://schemas.microsoft.com/office/2011/relationships/people" Target="people.xml"/><Relationship Id="rId8" Type="http://schemas.openxmlformats.org/officeDocument/2006/relationships/styles" Target="style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footer3.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4.svg"/><Relationship Id="rId1" Type="http://schemas.openxmlformats.org/officeDocument/2006/relationships/image" Target="media/image13.png"/><Relationship Id="rId4" Type="http://schemas.openxmlformats.org/officeDocument/2006/relationships/image" Target="media/image19.svg"/></Relationships>
</file>

<file path=word/_rels/footer4.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https://infosupportazure.sharepoint.com/sites/InfoSupport2/Office%20templates/Info%20Support%20Rapport%20Men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38F7E786A674CB6A06B695BB8F38928"/>
        <w:category>
          <w:name w:val="General"/>
          <w:gallery w:val="placeholder"/>
        </w:category>
        <w:types>
          <w:type w:val="bbPlcHdr"/>
        </w:types>
        <w:behaviors>
          <w:behavior w:val="content"/>
        </w:behaviors>
        <w:guid w:val="{8C9C11F5-869E-4D47-85BF-5A3BAEE4301F}"/>
      </w:docPartPr>
      <w:docPartBody>
        <w:p w:rsidR="004D54AB" w:rsidRDefault="004D54AB">
          <w:pPr>
            <w:pStyle w:val="238F7E786A674CB6A06B695BB8F38928"/>
          </w:pPr>
          <w:r w:rsidRPr="00805839">
            <w:rPr>
              <w:rStyle w:val="PlaceholderText"/>
              <w:color w:val="0E2841" w:themeColor="text2"/>
              <w:sz w:val="72"/>
              <w:szCs w:val="72"/>
            </w:rPr>
            <w:t>[Titel]</w:t>
          </w:r>
        </w:p>
      </w:docPartBody>
    </w:docPart>
    <w:docPart>
      <w:docPartPr>
        <w:name w:val="D932023609EA49F08F4552F973FEAD76"/>
        <w:category>
          <w:name w:val="General"/>
          <w:gallery w:val="placeholder"/>
        </w:category>
        <w:types>
          <w:type w:val="bbPlcHdr"/>
        </w:types>
        <w:behaviors>
          <w:behavior w:val="content"/>
        </w:behaviors>
        <w:guid w:val="{382468D9-DC61-4F57-A040-BA569014A8B9}"/>
      </w:docPartPr>
      <w:docPartBody>
        <w:p w:rsidR="004D54AB" w:rsidRDefault="004D54AB">
          <w:pPr>
            <w:pStyle w:val="D932023609EA49F08F4552F973FEAD76"/>
          </w:pPr>
          <w:r w:rsidRPr="006333B1">
            <w:rPr>
              <w:rStyle w:val="SubtitleChar"/>
            </w:rPr>
            <w:t>[Onderwerp]</w:t>
          </w:r>
        </w:p>
      </w:docPartBody>
    </w:docPart>
    <w:docPart>
      <w:docPartPr>
        <w:name w:val="7CD98089A4434C56B3943F2A3DC87371"/>
        <w:category>
          <w:name w:val="General"/>
          <w:gallery w:val="placeholder"/>
        </w:category>
        <w:types>
          <w:type w:val="bbPlcHdr"/>
        </w:types>
        <w:behaviors>
          <w:behavior w:val="content"/>
        </w:behaviors>
        <w:guid w:val="{CF95663A-3424-455B-B0AA-669473824E98}"/>
      </w:docPartPr>
      <w:docPartBody>
        <w:p w:rsidR="004D54AB" w:rsidRDefault="004D54AB">
          <w:pPr>
            <w:pStyle w:val="7CD98089A4434C56B3943F2A3DC87371"/>
          </w:pPr>
          <w:r w:rsidRPr="00DC376F">
            <w:rPr>
              <w:rStyle w:val="PlaceholderText"/>
            </w:rPr>
            <w:t>[Titel]</w:t>
          </w:r>
        </w:p>
      </w:docPartBody>
    </w:docPart>
    <w:docPart>
      <w:docPartPr>
        <w:name w:val="68DC47DE0A5343FF81D6381CDB29422F"/>
        <w:category>
          <w:name w:val="General"/>
          <w:gallery w:val="placeholder"/>
        </w:category>
        <w:types>
          <w:type w:val="bbPlcHdr"/>
        </w:types>
        <w:behaviors>
          <w:behavior w:val="content"/>
        </w:behaviors>
        <w:guid w:val="{D00D33C0-2148-4844-B793-F2889357D292}"/>
      </w:docPartPr>
      <w:docPartBody>
        <w:p w:rsidR="004D54AB" w:rsidRDefault="004D54AB">
          <w:pPr>
            <w:pStyle w:val="68DC47DE0A5343FF81D6381CDB29422F"/>
          </w:pPr>
          <w:r w:rsidRPr="006333B1">
            <w:rPr>
              <w:rStyle w:val="PlaceholderText"/>
            </w:rPr>
            <w:t>[Onderwerp]</w:t>
          </w:r>
        </w:p>
      </w:docPartBody>
    </w:docPart>
    <w:docPart>
      <w:docPartPr>
        <w:name w:val="96CF1E869B6D495CA572585908C423CF"/>
        <w:category>
          <w:name w:val="General"/>
          <w:gallery w:val="placeholder"/>
        </w:category>
        <w:types>
          <w:type w:val="bbPlcHdr"/>
        </w:types>
        <w:behaviors>
          <w:behavior w:val="content"/>
        </w:behaviors>
        <w:guid w:val="{E6A949A8-033F-4266-996C-772A0A7FDB66}"/>
      </w:docPartPr>
      <w:docPartBody>
        <w:p w:rsidR="004D54AB" w:rsidRDefault="004D54AB">
          <w:pPr>
            <w:pStyle w:val="96CF1E869B6D495CA572585908C423CF"/>
          </w:pPr>
          <w:r w:rsidRPr="001A3E9C">
            <w:rPr>
              <w:rStyle w:val="PlaceholderText"/>
            </w:rPr>
            <w:t>Klik of tik om tekst in te voeren.</w:t>
          </w:r>
        </w:p>
      </w:docPartBody>
    </w:docPart>
    <w:docPart>
      <w:docPartPr>
        <w:name w:val="1C78BB24E3D744CAB32C471EFF060CD3"/>
        <w:category>
          <w:name w:val="General"/>
          <w:gallery w:val="placeholder"/>
        </w:category>
        <w:types>
          <w:type w:val="bbPlcHdr"/>
        </w:types>
        <w:behaviors>
          <w:behavior w:val="content"/>
        </w:behaviors>
        <w:guid w:val="{FE9A862F-220D-4671-862C-481053EE7A04}"/>
      </w:docPartPr>
      <w:docPartBody>
        <w:p w:rsidR="004D54AB" w:rsidRDefault="004D54AB">
          <w:pPr>
            <w:pStyle w:val="1C78BB24E3D744CAB32C471EFF060CD3"/>
          </w:pPr>
          <w:r w:rsidRPr="008A2258">
            <w:rPr>
              <w:rStyle w:val="PlaceholderText"/>
            </w:rPr>
            <w:t>Kies een item.</w:t>
          </w:r>
        </w:p>
      </w:docPartBody>
    </w:docPart>
    <w:docPart>
      <w:docPartPr>
        <w:name w:val="1FEA920A3F7042458FDD73BF1A06B092"/>
        <w:category>
          <w:name w:val="General"/>
          <w:gallery w:val="placeholder"/>
        </w:category>
        <w:types>
          <w:type w:val="bbPlcHdr"/>
        </w:types>
        <w:behaviors>
          <w:behavior w:val="content"/>
        </w:behaviors>
        <w:guid w:val="{CF353EB4-6037-44DE-8B82-E2C3977253C7}"/>
      </w:docPartPr>
      <w:docPartBody>
        <w:p w:rsidR="004D54AB" w:rsidRDefault="004D54AB">
          <w:pPr>
            <w:pStyle w:val="1FEA920A3F7042458FDD73BF1A06B092"/>
          </w:pPr>
          <w:r w:rsidRPr="008F4791">
            <w:rPr>
              <w:rStyle w:val="PlaceholderText"/>
            </w:rPr>
            <w:t>[Publicatiedatum]</w:t>
          </w:r>
        </w:p>
      </w:docPartBody>
    </w:docPart>
    <w:docPart>
      <w:docPartPr>
        <w:name w:val="73CB439290994F68A529D60D493A4188"/>
        <w:category>
          <w:name w:val="General"/>
          <w:gallery w:val="placeholder"/>
        </w:category>
        <w:types>
          <w:type w:val="bbPlcHdr"/>
        </w:types>
        <w:behaviors>
          <w:behavior w:val="content"/>
        </w:behaviors>
        <w:guid w:val="{E2546700-CB73-43FA-94D1-770DE7C512BD}"/>
      </w:docPartPr>
      <w:docPartBody>
        <w:p w:rsidR="004D54AB" w:rsidRDefault="004D54AB">
          <w:pPr>
            <w:pStyle w:val="73CB439290994F68A529D60D493A4188"/>
          </w:pPr>
          <w:r w:rsidRPr="00805839">
            <w:rPr>
              <w:rStyle w:val="PlaceholderText"/>
              <w:color w:val="FFFFFF" w:themeColor="background1"/>
            </w:rPr>
            <w:t>[Titel]</w:t>
          </w:r>
        </w:p>
      </w:docPartBody>
    </w:docPart>
    <w:docPart>
      <w:docPartPr>
        <w:name w:val="FE7F88C5C063404FB3FCD26F955417DA"/>
        <w:category>
          <w:name w:val="General"/>
          <w:gallery w:val="placeholder"/>
        </w:category>
        <w:types>
          <w:type w:val="bbPlcHdr"/>
        </w:types>
        <w:behaviors>
          <w:behavior w:val="content"/>
        </w:behaviors>
        <w:guid w:val="{8DCC9DA2-D919-42BD-9C4B-863C55BFB6F6}"/>
      </w:docPartPr>
      <w:docPartBody>
        <w:p w:rsidR="004D54AB" w:rsidRDefault="004D54AB">
          <w:pPr>
            <w:pStyle w:val="FE7F88C5C063404FB3FCD26F955417DA"/>
          </w:pPr>
          <w:r w:rsidRPr="00CF58FC">
            <w:rPr>
              <w:rStyle w:val="PlaceholderText"/>
              <w:color w:val="FFFFFF" w:themeColor="background1"/>
            </w:rPr>
            <w:t>[Onderwerp]</w:t>
          </w:r>
        </w:p>
      </w:docPartBody>
    </w:docPart>
    <w:docPart>
      <w:docPartPr>
        <w:name w:val="8F6A1794E05D47288B88172BC179B5A6"/>
        <w:category>
          <w:name w:val="General"/>
          <w:gallery w:val="placeholder"/>
        </w:category>
        <w:types>
          <w:type w:val="bbPlcHdr"/>
        </w:types>
        <w:behaviors>
          <w:behavior w:val="content"/>
        </w:behaviors>
        <w:guid w:val="{6675368C-8879-4ADF-92A2-B5BC9940B500}"/>
      </w:docPartPr>
      <w:docPartBody>
        <w:p w:rsidR="004D54AB" w:rsidRDefault="004D54AB">
          <w:pPr>
            <w:pStyle w:val="8F6A1794E05D47288B88172BC179B5A6"/>
          </w:pPr>
          <w:r w:rsidRPr="00E32CFF">
            <w:rPr>
              <w:rStyle w:val="PlaceholderText"/>
              <w:color w:val="FFFFFF" w:themeColor="background1"/>
            </w:rPr>
            <w:t>[Auteur]</w:t>
          </w:r>
        </w:p>
      </w:docPartBody>
    </w:docPart>
    <w:docPart>
      <w:docPartPr>
        <w:name w:val="D8E6D051C806433E97173C3C52258E9C"/>
        <w:category>
          <w:name w:val="General"/>
          <w:gallery w:val="placeholder"/>
        </w:category>
        <w:types>
          <w:type w:val="bbPlcHdr"/>
        </w:types>
        <w:behaviors>
          <w:behavior w:val="content"/>
        </w:behaviors>
        <w:guid w:val="{8728A4FE-D940-4341-B840-2B391712D77C}"/>
      </w:docPartPr>
      <w:docPartBody>
        <w:p w:rsidR="004D54AB" w:rsidRDefault="004D54AB">
          <w:pPr>
            <w:pStyle w:val="D8E6D051C806433E97173C3C52258E9C"/>
          </w:pPr>
          <w:r w:rsidRPr="008A2258">
            <w:rPr>
              <w:rStyle w:val="PlaceholderText"/>
            </w:rPr>
            <w:t>[Publicatiedatum]</w:t>
          </w:r>
        </w:p>
      </w:docPartBody>
    </w:docPart>
    <w:docPart>
      <w:docPartPr>
        <w:name w:val="1B0453B62E1E4A1A9BA6F4E91844FD85"/>
        <w:category>
          <w:name w:val="General"/>
          <w:gallery w:val="placeholder"/>
        </w:category>
        <w:types>
          <w:type w:val="bbPlcHdr"/>
        </w:types>
        <w:behaviors>
          <w:behavior w:val="content"/>
        </w:behaviors>
        <w:guid w:val="{71A882A4-C96C-4D0E-97C9-5588812B30C6}"/>
      </w:docPartPr>
      <w:docPartBody>
        <w:p w:rsidR="004D54AB" w:rsidRDefault="004D54AB">
          <w:pPr>
            <w:pStyle w:val="1B0453B62E1E4A1A9BA6F4E91844FD85"/>
          </w:pPr>
          <w:r w:rsidRPr="008A2258">
            <w:rPr>
              <w:rStyle w:val="PlaceholderText"/>
            </w:rPr>
            <w:t>Kies een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4AB"/>
    <w:rsid w:val="00015614"/>
    <w:rsid w:val="003111B9"/>
    <w:rsid w:val="00395BDC"/>
    <w:rsid w:val="004560F3"/>
    <w:rsid w:val="004D54AB"/>
    <w:rsid w:val="00573029"/>
    <w:rsid w:val="008B6B86"/>
    <w:rsid w:val="00C614F7"/>
    <w:rsid w:val="00C63D16"/>
    <w:rsid w:val="00FD523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5230"/>
    <w:rPr>
      <w:color w:val="808080"/>
    </w:rPr>
  </w:style>
  <w:style w:type="paragraph" w:customStyle="1" w:styleId="238F7E786A674CB6A06B695BB8F38928">
    <w:name w:val="238F7E786A674CB6A06B695BB8F38928"/>
  </w:style>
  <w:style w:type="paragraph" w:styleId="Subtitle">
    <w:name w:val="Subtitle"/>
    <w:basedOn w:val="Normal"/>
    <w:next w:val="Normal"/>
    <w:link w:val="SubtitleChar"/>
    <w:uiPriority w:val="11"/>
    <w:qFormat/>
    <w:pPr>
      <w:numPr>
        <w:ilvl w:val="1"/>
      </w:numPr>
      <w:spacing w:line="312" w:lineRule="auto"/>
    </w:pPr>
    <w:rPr>
      <w:b/>
      <w:color w:val="0E2841" w:themeColor="text2"/>
      <w:kern w:val="40"/>
      <w:sz w:val="40"/>
      <w:szCs w:val="22"/>
      <w:lang w:val="nl-NL" w:eastAsia="en-US"/>
      <w14:ligatures w14:val="none"/>
    </w:rPr>
  </w:style>
  <w:style w:type="character" w:customStyle="1" w:styleId="SubtitleChar">
    <w:name w:val="Subtitle Char"/>
    <w:basedOn w:val="DefaultParagraphFont"/>
    <w:link w:val="Subtitle"/>
    <w:uiPriority w:val="11"/>
    <w:rPr>
      <w:b/>
      <w:color w:val="0E2841" w:themeColor="text2"/>
      <w:kern w:val="40"/>
      <w:sz w:val="40"/>
      <w:szCs w:val="22"/>
      <w:lang w:val="nl-NL" w:eastAsia="en-US"/>
      <w14:ligatures w14:val="none"/>
    </w:rPr>
  </w:style>
  <w:style w:type="paragraph" w:customStyle="1" w:styleId="D932023609EA49F08F4552F973FEAD76">
    <w:name w:val="D932023609EA49F08F4552F973FEAD76"/>
  </w:style>
  <w:style w:type="paragraph" w:customStyle="1" w:styleId="7CD98089A4434C56B3943F2A3DC87371">
    <w:name w:val="7CD98089A4434C56B3943F2A3DC87371"/>
  </w:style>
  <w:style w:type="paragraph" w:customStyle="1" w:styleId="68DC47DE0A5343FF81D6381CDB29422F">
    <w:name w:val="68DC47DE0A5343FF81D6381CDB29422F"/>
  </w:style>
  <w:style w:type="paragraph" w:customStyle="1" w:styleId="96CF1E869B6D495CA572585908C423CF">
    <w:name w:val="96CF1E869B6D495CA572585908C423CF"/>
  </w:style>
  <w:style w:type="paragraph" w:customStyle="1" w:styleId="1C78BB24E3D744CAB32C471EFF060CD3">
    <w:name w:val="1C78BB24E3D744CAB32C471EFF060CD3"/>
  </w:style>
  <w:style w:type="paragraph" w:customStyle="1" w:styleId="1FEA920A3F7042458FDD73BF1A06B092">
    <w:name w:val="1FEA920A3F7042458FDD73BF1A06B092"/>
  </w:style>
  <w:style w:type="paragraph" w:customStyle="1" w:styleId="73CB439290994F68A529D60D493A4188">
    <w:name w:val="73CB439290994F68A529D60D493A4188"/>
  </w:style>
  <w:style w:type="paragraph" w:customStyle="1" w:styleId="FE7F88C5C063404FB3FCD26F955417DA">
    <w:name w:val="FE7F88C5C063404FB3FCD26F955417DA"/>
  </w:style>
  <w:style w:type="paragraph" w:customStyle="1" w:styleId="8F6A1794E05D47288B88172BC179B5A6">
    <w:name w:val="8F6A1794E05D47288B88172BC179B5A6"/>
  </w:style>
  <w:style w:type="paragraph" w:customStyle="1" w:styleId="D8E6D051C806433E97173C3C52258E9C">
    <w:name w:val="D8E6D051C806433E97173C3C52258E9C"/>
  </w:style>
  <w:style w:type="paragraph" w:customStyle="1" w:styleId="1B0453B62E1E4A1A9BA6F4E91844FD85">
    <w:name w:val="1B0453B62E1E4A1A9BA6F4E91844FD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28 october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Wil21</b:Tag>
    <b:SourceType>DocumentFromInternetSite</b:SourceType>
    <b:Guid>{D844E2B4-35C7-41E5-BE6D-1C9F2E9A4815}</b:Guid>
    <b:Title>How to design rating scale questions</b:Title>
    <b:Year>2021</b:Year>
    <b:InternetSiteTitle>Qualtrics</b:InternetSiteTitle>
    <b:Month>January</b:Month>
    <b:Day>15</b:Day>
    <b:URL>https://www.qualtrics.com/blog/three-tips-for-effectively-using-scale-point-questions/</b:URL>
    <b:Author>
      <b:Author>
        <b:NameList>
          <b:Person>
            <b:Last>Webster</b:Last>
            <b:First>Will</b:First>
          </b:Person>
        </b:NameList>
      </b:Author>
    </b:Author>
    <b:RefOrder>1</b:RefOrder>
  </b:Source>
  <b:Source>
    <b:Tag>Sur</b:Tag>
    <b:SourceType>DocumentFromInternetSite</b:SourceType>
    <b:Guid>{F774A00B-0714-4DF8-8B62-F88FC7968211}</b:Guid>
    <b:Author>
      <b:Author>
        <b:Corporate>SurveyPlanet</b:Corporate>
      </b:Author>
    </b:Author>
    <b:Title>How to make a survey report: A guide to analyzing and detailing insights</b:Title>
    <b:InternetSiteTitle>blog.surveyplanet.com</b:InternetSiteTitle>
    <b:URL>https://blog.surveyplanet.com/how-to-make-a-survey-report-a-guide-to-analyzing-and-detailing-insights</b:URL>
    <b:Year>2024</b:Year>
    <b:Month>March</b:Month>
    <b:Day>8</b:Day>
    <b:RefOrder>4</b:RefOrder>
  </b:Source>
  <b:Source>
    <b:Tag>Han23</b:Tag>
    <b:SourceType>DocumentFromInternetSite</b:SourceType>
    <b:Guid>{71B4B786-E025-4211-B477-EFF5F4AB0E0E}</b:Guid>
    <b:Author>
      <b:Author>
        <b:NameList>
          <b:Person>
            <b:Last>Clark</b:Last>
            <b:First>Hannah</b:First>
          </b:Person>
        </b:NameList>
      </b:Author>
    </b:Author>
    <b:Title>What Is the Weighted Scoring Model and How Does it Work?</b:Title>
    <b:InternetSiteTitle>theproductmanager</b:InternetSiteTitle>
    <b:Year>2023</b:Year>
    <b:Month>October</b:Month>
    <b:Day>31</b:Day>
    <b:URL>https://theproductmanager.com/topics/weighted-scoring-model/</b:URL>
    <b:RefOrder>2</b:RefOrder>
  </b:Source>
  <b:Source>
    <b:Tag>Tam21</b:Tag>
    <b:SourceType>DocumentFromInternetSite</b:SourceType>
    <b:Guid>{E46FE06C-D046-4936-A8CC-1C81A401C804}</b:Guid>
    <b:Author>
      <b:Author>
        <b:NameList>
          <b:Person>
            <b:Last>M.</b:Last>
            <b:First>Tam</b:First>
          </b:Person>
        </b:NameList>
      </b:Author>
    </b:Author>
    <b:Title>The Weighted Scoring Model – Project Management Tools &amp; Techniques</b:Title>
    <b:InternetSiteTitle>stakeholdermap</b:InternetSiteTitle>
    <b:Year>2021</b:Year>
    <b:Month>07</b:Month>
    <b:Day>03</b:Day>
    <b:URL>https://www.stakeholdermap.com/project-management/weighted-scoring-model.html</b:URL>
    <b:RefOrder>5</b:RefOrder>
  </b:Source>
  <b:Source>
    <b:Tag>qua</b:Tag>
    <b:SourceType>DocumentFromInternetSite</b:SourceType>
    <b:Guid>{A60328BB-9D80-4EBE-ACFB-A098778C3123}</b:Guid>
    <b:Author>
      <b:Author>
        <b:Corporate>qualtrics</b:Corporate>
      </b:Author>
    </b:Author>
    <b:Title>Survey statistical analysis methods</b:Title>
    <b:URL>https://www.qualtrics.com/experience-management/research/survey-analysis-types/</b:URL>
    <b:InternetSiteTitle>qualtrics</b:InternetSiteTitle>
    <b:RefOrder>6</b:RefOrder>
  </b:Source>
  <b:Source>
    <b:Tag>qua1</b:Tag>
    <b:SourceType>DocumentFromInternetSite</b:SourceType>
    <b:Guid>{1E8D7002-8865-4442-80AE-797483EF659A}</b:Guid>
    <b:Author>
      <b:Author>
        <b:Corporate>qualtrics</b:Corporate>
      </b:Author>
    </b:Author>
    <b:Title>Survey data analysis and best practices for reporting</b:Title>
    <b:InternetSiteTitle>qualtrics</b:InternetSiteTitle>
    <b:URL>https://www.qualtrics.com/experience-management/research/analysis-reporting/</b:URL>
    <b:RefOrder>7</b:RefOrder>
  </b:Source>
  <b:Source>
    <b:Tag>Sur23</b:Tag>
    <b:SourceType>DocumentFromInternetSite</b:SourceType>
    <b:Guid>{5ACAA134-B3DA-4E39-AD6D-0FAE25D676AC}</b:Guid>
    <b:Author>
      <b:Author>
        <b:NameList>
          <b:Person>
            <b:Last>Sooni</b:Last>
            <b:First>Surbhi</b:First>
          </b:Person>
        </b:NameList>
      </b:Author>
    </b:Author>
    <b:Title>LogRocket</b:Title>
    <b:InternetSiteTitle>blog.logrocket.com</b:InternetSiteTitle>
    <b:Year>2023</b:Year>
    <b:Month>June</b:Month>
    <b:Day>7</b:Day>
    <b:URL>https://blog.logrocket.com/product-management/decision-matrix-templates-examples-types/#weighted</b:URL>
    <b:RefOrder>3</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
  <Method/>
  <Security/>
  <DocumentType>Report</DocumentType>
  <DocumentVersion>1.0</DocumentVersion>
  <DocumentRevision>1.0</DocumentRevision>
  <Organisation/>
  <Authorizer/>
  <Entity/>
  <Language/>
  <Path/>
  <Extra1/>
  <Extra2/>
  <Extra3/>
  <Extra4/>
  <Extra5/>
  <Extra6/>
  <Extra7/>
  <Extra8/>
  <Extra9/>
</Extra>
</file>

<file path=customXml/item6.xml><?xml version="1.0" encoding="utf-8"?>
<ct:contentTypeSchema xmlns:ct="http://schemas.microsoft.com/office/2006/metadata/contentType" xmlns:ma="http://schemas.microsoft.com/office/2006/metadata/properties/metaAttributes" ct:_="" ma:_="" ma:contentTypeName="Document" ma:contentTypeID="0x010100CA3C9371537DC34A9D80E25F165B099C" ma:contentTypeVersion="4" ma:contentTypeDescription="Create a new document." ma:contentTypeScope="" ma:versionID="a166e901bc296e60771c98d4ae06d4dc">
  <xsd:schema xmlns:xsd="http://www.w3.org/2001/XMLSchema" xmlns:xs="http://www.w3.org/2001/XMLSchema" xmlns:p="http://schemas.microsoft.com/office/2006/metadata/properties" xmlns:ns2="c3aa38ca-e898-4ff2-b3ec-d3b89334d165" targetNamespace="http://schemas.microsoft.com/office/2006/metadata/properties" ma:root="true" ma:fieldsID="ed2d363175c5c3df57288ada234cd5e7" ns2:_="">
    <xsd:import namespace="c3aa38ca-e898-4ff2-b3ec-d3b89334d16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aa38ca-e898-4ff2-b3ec-d3b89334d1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7DD42D-8738-4684-9990-2C0109A2D5C4}">
  <ds:schemaRefs>
    <ds:schemaRef ds:uri="http://schemas.openxmlformats.org/officeDocument/2006/bibliography"/>
  </ds:schemaRefs>
</ds:datastoreItem>
</file>

<file path=customXml/itemProps3.xml><?xml version="1.0" encoding="utf-8"?>
<ds:datastoreItem xmlns:ds="http://schemas.openxmlformats.org/officeDocument/2006/customXml" ds:itemID="{DD38AEB1-4E6E-4B4C-81AB-24D880A088D9}">
  <ds:schemaRefs>
    <ds:schemaRef ds:uri="http://schemas.microsoft.com/sharepoint/v3/contenttype/forms"/>
  </ds:schemaRefs>
</ds:datastoreItem>
</file>

<file path=customXml/itemProps4.xml><?xml version="1.0" encoding="utf-8"?>
<ds:datastoreItem xmlns:ds="http://schemas.openxmlformats.org/officeDocument/2006/customXml" ds:itemID="{4B59032A-7ACA-4EF6-955E-5C21367D9D7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E9D924CF-BAA0-4B0B-9B0F-A47FD35602B1}">
  <ds:schemaRefs>
    <ds:schemaRef ds:uri="Extra"/>
  </ds:schemaRefs>
</ds:datastoreItem>
</file>

<file path=customXml/itemProps6.xml><?xml version="1.0" encoding="utf-8"?>
<ds:datastoreItem xmlns:ds="http://schemas.openxmlformats.org/officeDocument/2006/customXml" ds:itemID="{925ACC9A-B103-45DE-AE5A-44C18A3813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aa38ca-e898-4ff2-b3ec-d3b89334d1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Info%20Support%20Rapport%20Mens.dotx</Template>
  <TotalTime>28</TotalTime>
  <Pages>14</Pages>
  <Words>2811</Words>
  <Characters>16028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Survey Report</vt:lpstr>
    </vt:vector>
  </TitlesOfParts>
  <Manager/>
  <Company>Info Support B.V.</Company>
  <LinksUpToDate>false</LinksUpToDate>
  <CharactersWithSpaces>18802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Survey Report</dc:title>
  <dc:subject>Azure Pipelines DX Survey</dc:subject>
  <dc:creator>Serggio Pizzella</dc:creator>
  <cp:keywords/>
  <dc:description/>
  <cp:lastModifiedBy>Serggio Pizzella</cp:lastModifiedBy>
  <cp:revision>1</cp:revision>
  <cp:lastPrinted>2024-10-28T13:19:00Z</cp:lastPrinted>
  <dcterms:created xsi:type="dcterms:W3CDTF">2024-10-29T14:34:00Z</dcterms:created>
  <dcterms:modified xsi:type="dcterms:W3CDTF">2025-01-08T10:46:00Z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0x010100CA3C9371537DC34A9D80E25F165B099C</vt:lpwstr>
  </property>
</Properties>
</file>